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D684C" w14:textId="77777777" w:rsidR="007173C5" w:rsidRDefault="007173C5" w:rsidP="007173C5">
      <w:pPr>
        <w:jc w:val="center"/>
      </w:pPr>
      <w:r>
        <w:rPr>
          <w:noProof/>
        </w:rPr>
        <w:drawing>
          <wp:inline distT="0" distB="0" distL="0" distR="0" wp14:anchorId="78B8023E" wp14:editId="463AEC99">
            <wp:extent cx="1362075" cy="561975"/>
            <wp:effectExtent l="0" t="0" r="0" b="3175"/>
            <wp:docPr id="60290910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9102" name="Imagem 602909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Company"/>
        <w:tag w:val=""/>
        <w:id w:val="-101342037"/>
        <w:placeholder>
          <w:docPart w:val="39ED7BA3981B493AA98A54DAA77E22D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53B6CF46" w14:textId="77777777" w:rsidR="007173C5" w:rsidRDefault="007173C5" w:rsidP="0049664A">
          <w:pPr>
            <w:jc w:val="center"/>
          </w:pPr>
          <w:r>
            <w:t xml:space="preserve">INSTITUTO </w:t>
          </w:r>
          <w:r w:rsidRPr="007173C5">
            <w:t xml:space="preserve">SUPERIOR </w:t>
          </w:r>
          <w:r>
            <w:t>POLITÉCNICO DE TECNOLOGIAS E CIÊNCIAS</w:t>
          </w:r>
        </w:p>
      </w:sdtContent>
    </w:sdt>
    <w:p w14:paraId="273A9BF4" w14:textId="77777777" w:rsidR="0049664A" w:rsidRDefault="0049664A" w:rsidP="0049664A">
      <w:pPr>
        <w:jc w:val="center"/>
      </w:pPr>
      <w:r>
        <w:t>DEPARTAMENTO DE ENGENHARIAS E TECNOLOGIAS</w:t>
      </w:r>
    </w:p>
    <w:p w14:paraId="0E7DAC38" w14:textId="77777777" w:rsidR="0049664A" w:rsidRDefault="0049664A" w:rsidP="0049664A">
      <w:pPr>
        <w:jc w:val="center"/>
      </w:pPr>
      <w:r>
        <w:t>CURSO DE ENGENHARIA INFORMÁTICA</w:t>
      </w:r>
    </w:p>
    <w:p w14:paraId="0644AC40" w14:textId="77777777" w:rsidR="007173C5" w:rsidRDefault="007173C5" w:rsidP="007173C5">
      <w:pPr>
        <w:jc w:val="center"/>
      </w:pPr>
    </w:p>
    <w:p w14:paraId="5F004491" w14:textId="77777777" w:rsidR="00A707A1" w:rsidRDefault="00A707A1" w:rsidP="007173C5">
      <w:pPr>
        <w:jc w:val="center"/>
      </w:pPr>
    </w:p>
    <w:p w14:paraId="68412B22" w14:textId="77777777" w:rsidR="00A707A1" w:rsidRDefault="00A707A1" w:rsidP="00A707A1">
      <w:pPr>
        <w:jc w:val="center"/>
      </w:pPr>
      <w:r>
        <w:t>ABEL NKELE CANAS</w:t>
      </w:r>
    </w:p>
    <w:p w14:paraId="1390C6CE" w14:textId="355CFF37" w:rsidR="00D30B2D" w:rsidRDefault="00A707A1" w:rsidP="00A707A1">
      <w:pPr>
        <w:jc w:val="center"/>
      </w:pPr>
      <w:r>
        <w:t>CARLOS NEVES TCHÍPIA</w:t>
      </w:r>
    </w:p>
    <w:p w14:paraId="34277F1D" w14:textId="77777777" w:rsidR="00A42C84" w:rsidRDefault="00000000" w:rsidP="00D30B2D">
      <w:pPr>
        <w:jc w:val="center"/>
      </w:pPr>
      <w:fldSimple w:instr=" AUTHOR  &quot;EMANUEL CARNEIRO DOS SANTOS&quot; \* Upper  \* MERGEFORMAT ">
        <w:r w:rsidR="00A707A1">
          <w:rPr>
            <w:noProof/>
          </w:rPr>
          <w:t>EMANUEL CARNEIRO DOS SANTOS</w:t>
        </w:r>
      </w:fldSimple>
    </w:p>
    <w:p w14:paraId="6A4450CD" w14:textId="77777777" w:rsidR="00D30B2D" w:rsidRDefault="00D30B2D" w:rsidP="00D30B2D">
      <w:pPr>
        <w:jc w:val="center"/>
      </w:pPr>
    </w:p>
    <w:p w14:paraId="59DCBD6F" w14:textId="77777777" w:rsidR="00D207E4" w:rsidRDefault="00D207E4" w:rsidP="00D30B2D">
      <w:pPr>
        <w:jc w:val="center"/>
      </w:pPr>
    </w:p>
    <w:p w14:paraId="045C39EC" w14:textId="77777777" w:rsidR="00D207E4" w:rsidRDefault="00D207E4" w:rsidP="00D30B2D">
      <w:pPr>
        <w:jc w:val="center"/>
      </w:pPr>
    </w:p>
    <w:p w14:paraId="6126CA1B" w14:textId="76146B3B" w:rsidR="00A42C84" w:rsidRPr="00845C17" w:rsidRDefault="00000000" w:rsidP="00D207E4">
      <w:pPr>
        <w:pStyle w:val="Title"/>
        <w:rPr>
          <w:lang w:val="pt-AO"/>
        </w:rPr>
      </w:pPr>
      <w:fldSimple w:instr=" TITLE  \* Upper  \* MERGEFORMAT ">
        <w:r w:rsidR="00FC3A4C">
          <w:t>PLATAFORMA DE COMUNICAÇÃO</w:t>
        </w:r>
      </w:fldSimple>
    </w:p>
    <w:p w14:paraId="28245091" w14:textId="77777777" w:rsidR="008C442A" w:rsidRDefault="008C442A" w:rsidP="0057022D">
      <w:pPr>
        <w:tabs>
          <w:tab w:val="center" w:pos="4535"/>
        </w:tabs>
      </w:pPr>
    </w:p>
    <w:p w14:paraId="14338D97" w14:textId="77777777" w:rsidR="00825A36" w:rsidRPr="00825A36" w:rsidRDefault="00825A36" w:rsidP="00825A36"/>
    <w:p w14:paraId="18CB9534" w14:textId="77777777" w:rsidR="00825A36" w:rsidRPr="00825A36" w:rsidRDefault="00825A36" w:rsidP="00825A36"/>
    <w:p w14:paraId="552799F8" w14:textId="77777777" w:rsidR="00F076B9" w:rsidRDefault="00F076B9">
      <w:pPr>
        <w:spacing w:line="259" w:lineRule="auto"/>
        <w:jc w:val="left"/>
      </w:pPr>
      <w:r>
        <w:br w:type="page"/>
      </w:r>
    </w:p>
    <w:p w14:paraId="6B4AB421" w14:textId="77777777" w:rsidR="00F076B9" w:rsidRDefault="00F076B9" w:rsidP="003D6FDE">
      <w:pPr>
        <w:jc w:val="center"/>
      </w:pPr>
      <w:r>
        <w:rPr>
          <w:noProof/>
        </w:rPr>
        <w:lastRenderedPageBreak/>
        <w:drawing>
          <wp:inline distT="0" distB="0" distL="0" distR="0" wp14:anchorId="5D938EF5" wp14:editId="00E043FF">
            <wp:extent cx="1362075" cy="561975"/>
            <wp:effectExtent l="0" t="0" r="0" b="3175"/>
            <wp:docPr id="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9102" name="Imagem 602909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Company"/>
        <w:tag w:val=""/>
        <w:id w:val="-876538168"/>
        <w:placeholder>
          <w:docPart w:val="100E13F91FB6410699214FCAE5D263C6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2BED4B8D" w14:textId="77777777" w:rsidR="003D6FDE" w:rsidRDefault="003D6FDE" w:rsidP="003D6FDE">
          <w:pPr>
            <w:jc w:val="center"/>
          </w:pPr>
          <w:r>
            <w:t xml:space="preserve">INSTITUTO </w:t>
          </w:r>
          <w:r w:rsidRPr="007173C5">
            <w:t xml:space="preserve">SUPERIOR </w:t>
          </w:r>
          <w:r>
            <w:t>POLITÉCNICO DE TECNOLOGIAS E CIÊNCIAS</w:t>
          </w:r>
        </w:p>
      </w:sdtContent>
    </w:sdt>
    <w:p w14:paraId="497839E9" w14:textId="77777777" w:rsidR="00D62533" w:rsidRDefault="00D62533" w:rsidP="00D62533">
      <w:pPr>
        <w:jc w:val="center"/>
      </w:pPr>
      <w:r>
        <w:t>DEPARTAMENTO DE ENGENHARIAS E TECNOLOGIAS</w:t>
      </w:r>
    </w:p>
    <w:p w14:paraId="245289BF" w14:textId="77777777" w:rsidR="003D6FDE" w:rsidRDefault="003D6FDE" w:rsidP="003D6FDE">
      <w:pPr>
        <w:jc w:val="center"/>
      </w:pPr>
      <w:r>
        <w:t>CURSO DE ENGENHARIA INFORMÁTICA</w:t>
      </w:r>
    </w:p>
    <w:p w14:paraId="0D7B1FA9" w14:textId="77777777" w:rsidR="003D6FDE" w:rsidRDefault="003D6FDE" w:rsidP="003D6FDE">
      <w:pPr>
        <w:jc w:val="center"/>
      </w:pPr>
    </w:p>
    <w:p w14:paraId="477A3D82" w14:textId="541D10B8" w:rsidR="003D6FDE" w:rsidRDefault="003D6FDE" w:rsidP="003D6FDE">
      <w:pPr>
        <w:jc w:val="center"/>
      </w:pPr>
    </w:p>
    <w:p w14:paraId="6A03E5C9" w14:textId="10054998" w:rsidR="00A707A1" w:rsidRDefault="00A707A1" w:rsidP="003D6FDE">
      <w:pPr>
        <w:jc w:val="center"/>
      </w:pPr>
      <w:r>
        <w:t>ABEL NKELE CANAS</w:t>
      </w:r>
    </w:p>
    <w:p w14:paraId="2F710779" w14:textId="293B874C" w:rsidR="00A707A1" w:rsidRDefault="00A707A1" w:rsidP="003D6FDE">
      <w:pPr>
        <w:jc w:val="center"/>
      </w:pPr>
      <w:r>
        <w:t>CARLOS NEVES TCHÍPIA</w:t>
      </w:r>
    </w:p>
    <w:p w14:paraId="37967706" w14:textId="77777777" w:rsidR="00D62533" w:rsidRDefault="00000000" w:rsidP="00D62533">
      <w:pPr>
        <w:jc w:val="center"/>
        <w:rPr>
          <w:noProof/>
        </w:rPr>
      </w:pPr>
      <w:fldSimple w:instr=" AUTHOR  &quot;EMANUEL CARNEIRO DOS SANTOS&quot; \* Upper  \* MERGEFORMAT ">
        <w:r w:rsidR="00A707A1">
          <w:rPr>
            <w:noProof/>
          </w:rPr>
          <w:t>EMANUEL CARNEIRO DOS SANTOS</w:t>
        </w:r>
      </w:fldSimple>
    </w:p>
    <w:p w14:paraId="70277D44" w14:textId="77777777" w:rsidR="00A707A1" w:rsidRDefault="00A707A1" w:rsidP="00D62533">
      <w:pPr>
        <w:jc w:val="center"/>
      </w:pPr>
    </w:p>
    <w:p w14:paraId="2260F002" w14:textId="77777777" w:rsidR="003D6FDE" w:rsidRDefault="003D6FDE" w:rsidP="003D6FDE">
      <w:pPr>
        <w:jc w:val="center"/>
      </w:pPr>
    </w:p>
    <w:p w14:paraId="7BE4337F" w14:textId="77777777" w:rsidR="003D6FDE" w:rsidRDefault="003D6FDE" w:rsidP="003D6FDE">
      <w:pPr>
        <w:jc w:val="center"/>
      </w:pPr>
    </w:p>
    <w:p w14:paraId="7C9886DE" w14:textId="52BB43DD" w:rsidR="00D62533" w:rsidRDefault="00000000" w:rsidP="00D62533">
      <w:pPr>
        <w:pStyle w:val="Title"/>
      </w:pPr>
      <w:fldSimple w:instr=" TITLE  \* Upper  \* MERGEFORMAT ">
        <w:r w:rsidR="00FC3A4C">
          <w:t>PLATAFORMA DE COMUNICAÇÃO</w:t>
        </w:r>
      </w:fldSimple>
    </w:p>
    <w:p w14:paraId="027AFD0C" w14:textId="77777777" w:rsidR="0006126E" w:rsidRDefault="0006126E" w:rsidP="0006126E"/>
    <w:p w14:paraId="434A555B" w14:textId="77777777" w:rsidR="00E85F7C" w:rsidRDefault="00E85F7C" w:rsidP="0006126E"/>
    <w:p w14:paraId="15B94D0B" w14:textId="77777777" w:rsidR="008536A4" w:rsidRDefault="008536A4" w:rsidP="0006126E"/>
    <w:p w14:paraId="00CD6655" w14:textId="77777777" w:rsidR="0006126E" w:rsidRDefault="0006126E" w:rsidP="00EA5D15">
      <w:pPr>
        <w:ind w:left="3345"/>
      </w:pPr>
      <w:r w:rsidRPr="0006126E">
        <w:t xml:space="preserve">Relatório apresentado à disciplina de </w:t>
      </w:r>
      <w:r w:rsidR="00845C17">
        <w:t>Estrutura de Dados II</w:t>
      </w:r>
      <w:r w:rsidRPr="0006126E">
        <w:t xml:space="preserve"> </w:t>
      </w:r>
      <w:r w:rsidR="002B0CBE">
        <w:t xml:space="preserve">pelo Grupo </w:t>
      </w:r>
      <w:r w:rsidR="00845C17">
        <w:t>nº 4</w:t>
      </w:r>
      <w:r w:rsidR="002B0CBE">
        <w:t xml:space="preserve"> </w:t>
      </w:r>
      <w:r w:rsidR="00AC07F1">
        <w:t xml:space="preserve">da turma </w:t>
      </w:r>
      <w:r w:rsidR="00845C17">
        <w:t>EIN4_T3</w:t>
      </w:r>
      <w:r w:rsidR="002B0CBE">
        <w:t xml:space="preserve"> </w:t>
      </w:r>
      <w:r w:rsidRPr="0006126E">
        <w:t>do curso</w:t>
      </w:r>
      <w:r w:rsidR="00D62533">
        <w:t xml:space="preserve"> de </w:t>
      </w:r>
      <w:r w:rsidR="00845C17">
        <w:t>Engenharia Informática</w:t>
      </w:r>
      <w:r w:rsidRPr="0006126E">
        <w:t xml:space="preserve"> do ISPTEC, como requisito parcial para avaliação </w:t>
      </w:r>
      <w:r w:rsidR="00845C17">
        <w:t>do projecto</w:t>
      </w:r>
      <w:r w:rsidRPr="0006126E">
        <w:t>.</w:t>
      </w:r>
    </w:p>
    <w:p w14:paraId="62DB7B5B" w14:textId="37D59E31" w:rsidR="00825A36" w:rsidRPr="00825A36" w:rsidRDefault="000439D1" w:rsidP="00EA5D15">
      <w:pPr>
        <w:ind w:left="3345"/>
      </w:pPr>
      <w:r>
        <w:t>Docente</w:t>
      </w:r>
      <w:r w:rsidR="00963E8A">
        <w:t xml:space="preserve">: </w:t>
      </w:r>
      <w:r w:rsidR="00845C17">
        <w:t>Sílvia</w:t>
      </w:r>
      <w:r w:rsidR="00A707A1">
        <w:t xml:space="preserve"> </w:t>
      </w:r>
      <w:r w:rsidR="00EA5D15">
        <w:t xml:space="preserve">da Conceição </w:t>
      </w:r>
      <w:r w:rsidR="00845C17">
        <w:t xml:space="preserve">Veloso </w:t>
      </w:r>
      <w:r w:rsidR="00EA5D15">
        <w:t xml:space="preserve">de Castro </w:t>
      </w:r>
      <w:r w:rsidR="00845C17">
        <w:t>António</w:t>
      </w:r>
    </w:p>
    <w:p w14:paraId="19183FE8" w14:textId="77777777" w:rsidR="00825A36" w:rsidRPr="00825A36" w:rsidRDefault="00825A36" w:rsidP="00825A36"/>
    <w:p w14:paraId="52587129" w14:textId="77777777" w:rsidR="00825A36" w:rsidRPr="00825A36" w:rsidRDefault="00825A36" w:rsidP="00825A36">
      <w:pPr>
        <w:tabs>
          <w:tab w:val="center" w:pos="4535"/>
        </w:tabs>
        <w:sectPr w:rsidR="00825A36" w:rsidRPr="00825A36" w:rsidSect="00D30B2D">
          <w:headerReference w:type="default" r:id="rId10"/>
          <w:footerReference w:type="default" r:id="rId11"/>
          <w:pgSz w:w="11906" w:h="16838"/>
          <w:pgMar w:top="1134" w:right="1418" w:bottom="851" w:left="1418" w:header="709" w:footer="709" w:gutter="0"/>
          <w:cols w:space="708"/>
          <w:docGrid w:linePitch="360"/>
        </w:sectPr>
      </w:pPr>
    </w:p>
    <w:p w14:paraId="25FA0F7B" w14:textId="77777777" w:rsidR="006F19EF" w:rsidRPr="000B6D17" w:rsidRDefault="006F19EF" w:rsidP="00845C17">
      <w:pPr>
        <w:pStyle w:val="Heading1"/>
        <w:numPr>
          <w:ilvl w:val="0"/>
          <w:numId w:val="0"/>
        </w:numPr>
      </w:pPr>
      <w:bookmarkStart w:id="0" w:name="_Toc202743929"/>
      <w:bookmarkStart w:id="1" w:name="_Toc202743981"/>
      <w:bookmarkStart w:id="2" w:name="_Toc202757658"/>
      <w:bookmarkStart w:id="3" w:name="_Toc202822174"/>
      <w:r w:rsidRPr="000B6D17">
        <w:t>RESUMO</w:t>
      </w:r>
      <w:bookmarkEnd w:id="0"/>
      <w:bookmarkEnd w:id="1"/>
      <w:bookmarkEnd w:id="2"/>
      <w:bookmarkEnd w:id="3"/>
    </w:p>
    <w:p w14:paraId="77EAD050" w14:textId="03A60EBB" w:rsidR="00DA21AD" w:rsidRPr="00DA21AD" w:rsidRDefault="00DA21AD" w:rsidP="006F19EF">
      <w:pPr>
        <w:rPr>
          <w:lang w:val="pt-AO"/>
        </w:rPr>
      </w:pPr>
      <w:r w:rsidRPr="00DA21AD">
        <w:rPr>
          <w:lang w:val="pt-AO"/>
        </w:rPr>
        <w:t>O presente relatório descreve o desenvolvimento de uma plataforma de comunicação para grupos de trabalho, concebida no âmbito da disciplina de Estrutura de Dados II do curso de Engenharia Informática. O sistema foi implementado na linguagem C, com o uso de Tipos Abstratos de Dados (TADs), Tabelas Hash e Grafos, com o objetivo de simular um ambiente digital onde membros podem interagir, enviar mensagens e partilhar documentos dentro de equipas públicas ou privadas. A plataforma suporta diferentes tipos de utilizadores (admin, corporativo e convidado), cada um com permissões distintas, como criação de equipas, envio de mensagens, partilha de documentos e bloqueio de membros. A estruturação do projeto teve como base os princípios de modularidade, organização por responsabilidades e foco na clareza de acesso e manipulação dos dados. As funcionalidades implementadas incluem cadastro, autenticação, associação a equipas, impressão de perfil e gestão de membros, documentos e permissões. O projeto visa também melhorar a capacidade de abstração, análise de requisitos e aplicação prática de conceitos teóricos estudados durante o semestre.</w:t>
      </w:r>
    </w:p>
    <w:p w14:paraId="0E16006A" w14:textId="77CFD391" w:rsidR="00160E71" w:rsidRDefault="006F19EF" w:rsidP="00840C99">
      <w:pPr>
        <w:rPr>
          <w:lang w:val="pt-BR"/>
        </w:rPr>
      </w:pPr>
      <w:r w:rsidRPr="002059A3">
        <w:rPr>
          <w:b/>
          <w:bCs/>
          <w:lang w:val="pt-BR"/>
        </w:rPr>
        <w:t>Palavras-chave</w:t>
      </w:r>
      <w:r w:rsidRPr="002059A3">
        <w:rPr>
          <w:lang w:val="pt-BR"/>
        </w:rPr>
        <w:t>:</w:t>
      </w:r>
      <w:r w:rsidR="00DA21AD" w:rsidRPr="00DA21AD">
        <w:t xml:space="preserve"> Membros, Equipas, Hash</w:t>
      </w:r>
      <w:r w:rsidR="004740E6">
        <w:t>t</w:t>
      </w:r>
      <w:r w:rsidR="00DA21AD" w:rsidRPr="00DA21AD">
        <w:t>able, Grafos,</w:t>
      </w:r>
    </w:p>
    <w:p w14:paraId="7D1A97A1" w14:textId="77777777" w:rsidR="00D82C83" w:rsidRPr="002059A3" w:rsidRDefault="00D82C83" w:rsidP="00840C99">
      <w:pPr>
        <w:rPr>
          <w:lang w:val="pt-BR"/>
        </w:rPr>
      </w:pPr>
    </w:p>
    <w:p w14:paraId="0037F361" w14:textId="77777777" w:rsidR="00653121" w:rsidRPr="002059A3" w:rsidRDefault="00653121">
      <w:pPr>
        <w:spacing w:line="259" w:lineRule="auto"/>
        <w:jc w:val="left"/>
        <w:rPr>
          <w:rFonts w:asciiTheme="minorHAnsi" w:eastAsiaTheme="minorEastAsia" w:hAnsiTheme="minorHAnsi"/>
          <w:b/>
          <w:bCs/>
          <w:caps/>
          <w:sz w:val="20"/>
          <w:szCs w:val="20"/>
          <w:lang w:val="pt-BR"/>
        </w:rPr>
      </w:pPr>
      <w:r w:rsidRPr="002059A3">
        <w:rPr>
          <w:rFonts w:asciiTheme="minorHAnsi" w:eastAsiaTheme="minorEastAsia" w:hAnsiTheme="minorHAnsi"/>
          <w:b/>
          <w:bCs/>
          <w:caps/>
          <w:sz w:val="20"/>
          <w:szCs w:val="20"/>
          <w:lang w:val="pt-BR"/>
        </w:rPr>
        <w:br w:type="page"/>
      </w:r>
    </w:p>
    <w:p w14:paraId="7D807553" w14:textId="77777777" w:rsidR="00160E71" w:rsidRPr="00A707A1" w:rsidRDefault="00653121" w:rsidP="00845C17">
      <w:pPr>
        <w:pStyle w:val="Heading1"/>
        <w:numPr>
          <w:ilvl w:val="0"/>
          <w:numId w:val="0"/>
        </w:numPr>
        <w:rPr>
          <w:lang w:val="en-US"/>
        </w:rPr>
      </w:pPr>
      <w:bookmarkStart w:id="4" w:name="_Toc202743930"/>
      <w:bookmarkStart w:id="5" w:name="_Toc202743982"/>
      <w:bookmarkStart w:id="6" w:name="_Toc202757659"/>
      <w:bookmarkStart w:id="7" w:name="_Toc202822175"/>
      <w:r w:rsidRPr="00A707A1">
        <w:rPr>
          <w:lang w:val="en-US"/>
        </w:rPr>
        <w:t>LISTA DE FIGURAS</w:t>
      </w:r>
      <w:bookmarkEnd w:id="4"/>
      <w:bookmarkEnd w:id="5"/>
      <w:bookmarkEnd w:id="6"/>
      <w:bookmarkEnd w:id="7"/>
    </w:p>
    <w:p w14:paraId="05C30B2E" w14:textId="4785AE84" w:rsidR="00700816" w:rsidRDefault="00EA5D15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val="pt-AO" w:eastAsia="pt-AO"/>
        </w:rPr>
      </w:pPr>
      <w:r>
        <w:rPr>
          <w:b/>
          <w:bCs/>
          <w:i/>
          <w:iCs/>
          <w:sz w:val="20"/>
          <w:szCs w:val="20"/>
          <w:lang w:val="en-US"/>
        </w:rPr>
        <w:fldChar w:fldCharType="begin"/>
      </w:r>
      <w:r>
        <w:rPr>
          <w:b/>
          <w:bCs/>
          <w:i/>
          <w:iCs/>
          <w:sz w:val="20"/>
          <w:szCs w:val="20"/>
          <w:lang w:val="en-US"/>
        </w:rPr>
        <w:instrText xml:space="preserve"> TOC \h \z \c "Figura" </w:instrText>
      </w:r>
      <w:r>
        <w:rPr>
          <w:b/>
          <w:bCs/>
          <w:i/>
          <w:iCs/>
          <w:sz w:val="20"/>
          <w:szCs w:val="20"/>
          <w:lang w:val="en-US"/>
        </w:rPr>
        <w:fldChar w:fldCharType="separate"/>
      </w:r>
      <w:hyperlink w:anchor="_Toc202822136" w:history="1">
        <w:r w:rsidR="00700816" w:rsidRPr="00045F48">
          <w:rPr>
            <w:rStyle w:val="Hyperlink"/>
            <w:noProof/>
          </w:rPr>
          <w:t>Figura 1 - Diagrama de Casos de Uso Geral da Plataforma de Comunicação</w:t>
        </w:r>
        <w:r w:rsidR="00700816">
          <w:rPr>
            <w:noProof/>
            <w:webHidden/>
          </w:rPr>
          <w:tab/>
        </w:r>
        <w:r w:rsidR="00700816">
          <w:rPr>
            <w:noProof/>
            <w:webHidden/>
          </w:rPr>
          <w:fldChar w:fldCharType="begin"/>
        </w:r>
        <w:r w:rsidR="00700816">
          <w:rPr>
            <w:noProof/>
            <w:webHidden/>
          </w:rPr>
          <w:instrText xml:space="preserve"> PAGEREF _Toc202822136 \h </w:instrText>
        </w:r>
        <w:r w:rsidR="00700816">
          <w:rPr>
            <w:noProof/>
            <w:webHidden/>
          </w:rPr>
        </w:r>
        <w:r w:rsidR="00700816">
          <w:rPr>
            <w:noProof/>
            <w:webHidden/>
          </w:rPr>
          <w:fldChar w:fldCharType="separate"/>
        </w:r>
        <w:r w:rsidR="009A0D4B">
          <w:rPr>
            <w:noProof/>
            <w:webHidden/>
          </w:rPr>
          <w:t>4</w:t>
        </w:r>
        <w:r w:rsidR="00700816">
          <w:rPr>
            <w:noProof/>
            <w:webHidden/>
          </w:rPr>
          <w:fldChar w:fldCharType="end"/>
        </w:r>
      </w:hyperlink>
    </w:p>
    <w:p w14:paraId="26908548" w14:textId="4B472030" w:rsidR="00700816" w:rsidRDefault="00700816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val="pt-AO" w:eastAsia="pt-AO"/>
        </w:rPr>
      </w:pPr>
      <w:hyperlink w:anchor="_Toc202822137" w:history="1">
        <w:r w:rsidRPr="00045F48">
          <w:rPr>
            <w:rStyle w:val="Hyperlink"/>
            <w:noProof/>
          </w:rPr>
          <w:t>Figura 2 - Diagrama de Casos de Uso detalhado do módulo Membro Convidado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_Toc202822137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0D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55DD05" w14:textId="685CD5C2" w:rsidR="00700816" w:rsidRDefault="00700816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val="pt-AO" w:eastAsia="pt-AO"/>
        </w:rPr>
      </w:pPr>
      <w:hyperlink w:anchor="_Toc202822138" w:history="1">
        <w:r w:rsidRPr="00045F48">
          <w:rPr>
            <w:rStyle w:val="Hyperlink"/>
            <w:noProof/>
          </w:rPr>
          <w:t>Figura 3 - Diagrama de Casos de Uso detalhado do módulo Membro Corporativo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_Toc202822138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0D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0CD5B2" w14:textId="17DC00F7" w:rsidR="00700816" w:rsidRDefault="00700816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val="pt-AO" w:eastAsia="pt-AO"/>
        </w:rPr>
      </w:pPr>
      <w:hyperlink w:anchor="_Toc202822139" w:history="1">
        <w:r w:rsidRPr="00045F48">
          <w:rPr>
            <w:rStyle w:val="Hyperlink"/>
            <w:noProof/>
          </w:rPr>
          <w:t>Figura 4 - Diagrama de Casos de Uso detalhado do módulo 'Processar Salário'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_Toc202822139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0D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899F93" w14:textId="556ECF13" w:rsidR="00D82C83" w:rsidRPr="00EA5D15" w:rsidRDefault="00EA5D15" w:rsidP="001A7A36">
      <w:pPr>
        <w:rPr>
          <w:lang w:val="en-US"/>
        </w:rPr>
      </w:pPr>
      <w:r>
        <w:rPr>
          <w:b/>
          <w:bCs/>
          <w:i/>
          <w:iCs/>
          <w:sz w:val="20"/>
          <w:szCs w:val="20"/>
          <w:lang w:val="en-US"/>
        </w:rPr>
        <w:fldChar w:fldCharType="end"/>
      </w:r>
    </w:p>
    <w:p w14:paraId="2CBB8BE4" w14:textId="77777777" w:rsidR="00653121" w:rsidRPr="00845C17" w:rsidRDefault="00653121">
      <w:pPr>
        <w:spacing w:line="259" w:lineRule="auto"/>
        <w:jc w:val="left"/>
        <w:rPr>
          <w:lang w:val="en-US"/>
        </w:rPr>
        <w:sectPr w:rsidR="00653121" w:rsidRPr="00845C17" w:rsidSect="00250C9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418" w:bottom="851" w:left="1418" w:header="709" w:footer="709" w:gutter="0"/>
          <w:cols w:space="708"/>
          <w:docGrid w:linePitch="360"/>
        </w:sectPr>
      </w:pPr>
    </w:p>
    <w:bookmarkStart w:id="8" w:name="_Toc202822176" w:displacedByCustomXml="next"/>
    <w:bookmarkStart w:id="9" w:name="_Toc202757660" w:displacedByCustomXml="next"/>
    <w:bookmarkStart w:id="10" w:name="_Toc202743931" w:displacedByCustomXml="next"/>
    <w:bookmarkStart w:id="11" w:name="_Toc202743983" w:displacedByCustomXml="next"/>
    <w:sdt>
      <w:sdtPr>
        <w:rPr>
          <w:rFonts w:asciiTheme="minorHAnsi" w:eastAsiaTheme="minorEastAsia" w:hAnsiTheme="minorHAnsi" w:cstheme="minorBidi"/>
          <w:bCs/>
          <w:caps/>
          <w:sz w:val="20"/>
          <w:szCs w:val="20"/>
        </w:rPr>
        <w:id w:val="663380420"/>
        <w:docPartObj>
          <w:docPartGallery w:val="Table of Contents"/>
          <w:docPartUnique/>
        </w:docPartObj>
      </w:sdtPr>
      <w:sdtContent>
        <w:p w14:paraId="6C6E2B86" w14:textId="77777777" w:rsidR="000D3DFF" w:rsidRDefault="00757725" w:rsidP="00342CC9">
          <w:pPr>
            <w:pStyle w:val="Heading1"/>
            <w:numPr>
              <w:ilvl w:val="0"/>
              <w:numId w:val="0"/>
            </w:numPr>
            <w:rPr>
              <w:noProof/>
            </w:rPr>
          </w:pPr>
          <w:r w:rsidRPr="002059A3">
            <w:t>SUMÁRIO</w:t>
          </w:r>
          <w:bookmarkEnd w:id="11"/>
          <w:bookmarkEnd w:id="10"/>
          <w:bookmarkEnd w:id="9"/>
          <w:bookmarkEnd w:id="8"/>
          <w:r w:rsidR="00025F2D" w:rsidRPr="002059A3">
            <w:rPr>
              <w:b w:val="0"/>
              <w:bCs/>
            </w:rPr>
            <w:fldChar w:fldCharType="begin"/>
          </w:r>
          <w:r w:rsidR="001D2AD2" w:rsidRPr="002059A3">
            <w:rPr>
              <w:b w:val="0"/>
            </w:rPr>
            <w:instrText>TOC \o "1-2" \z \u \h</w:instrText>
          </w:r>
          <w:r w:rsidR="00025F2D" w:rsidRPr="002059A3">
            <w:rPr>
              <w:b w:val="0"/>
              <w:bCs/>
            </w:rPr>
            <w:fldChar w:fldCharType="separate"/>
          </w:r>
        </w:p>
        <w:p w14:paraId="3AB5DADC" w14:textId="22AB9348" w:rsidR="000D3DFF" w:rsidRDefault="000D3DFF">
          <w:pPr>
            <w:pStyle w:val="TOC1"/>
            <w:tabs>
              <w:tab w:val="left" w:pos="480"/>
              <w:tab w:val="right" w:leader="dot" w:pos="906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77" w:history="1">
            <w:r w:rsidRPr="001B3760">
              <w:rPr>
                <w:rStyle w:val="Hyperlink"/>
                <w:noProof/>
              </w:rPr>
              <w:t>1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9F97E" w14:textId="03C046C4" w:rsidR="000D3DFF" w:rsidRDefault="000D3DFF">
          <w:pPr>
            <w:pStyle w:val="TOC1"/>
            <w:tabs>
              <w:tab w:val="left" w:pos="480"/>
              <w:tab w:val="right" w:leader="dot" w:pos="906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78" w:history="1">
            <w:r w:rsidRPr="001B3760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</w:rPr>
              <w:t>OBJECTIVOS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533B" w14:textId="5592BDF9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79" w:history="1">
            <w:r w:rsidRPr="001B3760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</w:rPr>
              <w:t>Objectivo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CD09" w14:textId="764FFEA9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0" w:history="1">
            <w:r w:rsidRPr="001B3760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</w:rPr>
              <w:t>Objectivos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9A80" w14:textId="1EE7069F" w:rsidR="000D3DFF" w:rsidRDefault="000D3DFF">
          <w:pPr>
            <w:pStyle w:val="TOC1"/>
            <w:tabs>
              <w:tab w:val="left" w:pos="480"/>
              <w:tab w:val="right" w:leader="dot" w:pos="906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1" w:history="1">
            <w:r w:rsidRPr="001B3760">
              <w:rPr>
                <w:rStyle w:val="Hyperlink"/>
                <w:noProof/>
                <w:lang w:val="pt-AO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  <w:lang w:val="pt-AO"/>
              </w:rPr>
              <w:t>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FE3D" w14:textId="34BA42D8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2" w:history="1">
            <w:r w:rsidRPr="001B3760">
              <w:rPr>
                <w:rStyle w:val="Hyperlink"/>
                <w:noProof/>
                <w:lang w:val="pt-AO"/>
              </w:rPr>
              <w:t>3.1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  <w:lang w:val="pt-AO"/>
              </w:rPr>
              <w:t>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1268D" w14:textId="56AE5F4D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3" w:history="1">
            <w:r w:rsidRPr="001B3760">
              <w:rPr>
                <w:rStyle w:val="Hyperlink"/>
                <w:noProof/>
                <w:lang w:val="pt-AO"/>
              </w:rPr>
              <w:t>3.2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  <w:lang w:val="pt-AO"/>
              </w:rPr>
              <w:t>Requisitos Não-Funcionais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0D880" w14:textId="41F89ADE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4" w:history="1">
            <w:r w:rsidRPr="001B3760">
              <w:rPr>
                <w:rStyle w:val="Hyperlink"/>
                <w:noProof/>
                <w:lang w:val="pt-AO"/>
              </w:rPr>
              <w:t>3.3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  <w:lang w:val="pt-AO"/>
              </w:rPr>
              <w:t>Regras de Negócio 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61D9" w14:textId="0E236980" w:rsidR="000D3DFF" w:rsidRDefault="000D3DFF">
          <w:pPr>
            <w:pStyle w:val="TOC1"/>
            <w:tabs>
              <w:tab w:val="left" w:pos="480"/>
              <w:tab w:val="right" w:leader="dot" w:pos="906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5" w:history="1">
            <w:r w:rsidRPr="001B3760">
              <w:rPr>
                <w:rStyle w:val="Hyperlink"/>
                <w:rFonts w:ascii="Times New Roman" w:hAnsi="Times New Roman"/>
                <w:noProof/>
                <w:lang w:val="pt-AO"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</w:rPr>
              <w:t>DIAGRAMA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6FEA" w14:textId="483FE251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6" w:history="1">
            <w:r w:rsidRPr="001B3760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E32AF" w14:textId="2C144DDB" w:rsidR="000D3DFF" w:rsidRDefault="000D3DFF">
          <w:pPr>
            <w:pStyle w:val="TOC1"/>
            <w:tabs>
              <w:tab w:val="left" w:pos="480"/>
              <w:tab w:val="right" w:leader="dot" w:pos="906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7" w:history="1">
            <w:r w:rsidRPr="001B3760">
              <w:rPr>
                <w:rStyle w:val="Hyperlink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32C6" w14:textId="4E6E6842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8" w:history="1">
            <w:r w:rsidRPr="001B3760">
              <w:rPr>
                <w:rStyle w:val="Hyperlink"/>
                <w:noProof/>
                <w:lang w:val="pt-AO"/>
              </w:rPr>
              <w:t>5.1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  <w:lang w:val="pt-AO"/>
              </w:rPr>
              <w:t>Divisão de Tarefas e Colaboração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7AF8B" w14:textId="0580CBBC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89" w:history="1">
            <w:r w:rsidRPr="001B3760">
              <w:rPr>
                <w:rStyle w:val="Hyperlink"/>
                <w:noProof/>
                <w:lang w:val="pt-AO"/>
              </w:rPr>
              <w:t>5.2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  <w:lang w:val="pt-AO"/>
              </w:rPr>
              <w:t>Escolha de 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4AA0" w14:textId="6760E07F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90" w:history="1">
            <w:r w:rsidRPr="001B3760">
              <w:rPr>
                <w:rStyle w:val="Hyperlink"/>
                <w:noProof/>
                <w:lang w:val="pt-AO"/>
              </w:rPr>
              <w:t>5.3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  <w:lang w:val="pt-AO"/>
              </w:rPr>
              <w:t>Uso de Bibliotecas e Ferramentas Extras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9C1E1" w14:textId="03F88A56" w:rsidR="000D3DFF" w:rsidRDefault="000D3DFF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91" w:history="1">
            <w:r w:rsidRPr="001B3760">
              <w:rPr>
                <w:rStyle w:val="Hyperlink"/>
                <w:noProof/>
                <w:lang w:val="pt-AO"/>
              </w:rPr>
              <w:t>5.4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  <w:lang w:val="pt-AO"/>
              </w:rPr>
              <w:t>Decisões de Design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A1FD" w14:textId="5436A010" w:rsidR="000D3DFF" w:rsidRDefault="000D3DFF">
          <w:pPr>
            <w:pStyle w:val="TOC1"/>
            <w:tabs>
              <w:tab w:val="left" w:pos="480"/>
              <w:tab w:val="right" w:leader="dot" w:pos="906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92" w:history="1">
            <w:r w:rsidRPr="001B3760">
              <w:rPr>
                <w:rStyle w:val="Hyperlink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AO" w:eastAsia="pt-AO"/>
              </w:rPr>
              <w:tab/>
            </w:r>
            <w:r w:rsidRPr="001B3760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4B2A" w14:textId="081E438C" w:rsidR="000D3DFF" w:rsidRDefault="000D3DFF">
          <w:pPr>
            <w:pStyle w:val="TOC1"/>
            <w:tabs>
              <w:tab w:val="right" w:leader="dot" w:pos="906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pt-AO" w:eastAsia="pt-AO"/>
            </w:rPr>
          </w:pPr>
          <w:hyperlink w:anchor="_Toc202822193" w:history="1">
            <w:r w:rsidRPr="001B3760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_Toc202822193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D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50A8A" w14:textId="65CF0C74" w:rsidR="00F16068" w:rsidRPr="006F407F" w:rsidRDefault="00025F2D" w:rsidP="2E14D825">
          <w:pPr>
            <w:pStyle w:val="TOC1"/>
            <w:tabs>
              <w:tab w:val="left" w:pos="390"/>
              <w:tab w:val="right" w:leader="dot" w:pos="9060"/>
            </w:tabs>
            <w:rPr>
              <w:rStyle w:val="Hyperlink"/>
              <w:noProof/>
              <w:kern w:val="2"/>
              <w:lang w:val="pt-AO" w:eastAsia="pt-AO"/>
            </w:rPr>
          </w:pPr>
          <w:r w:rsidRPr="002059A3">
            <w:rPr>
              <w:b w:val="0"/>
              <w:bCs w:val="0"/>
            </w:rPr>
            <w:fldChar w:fldCharType="end"/>
          </w:r>
        </w:p>
      </w:sdtContent>
    </w:sdt>
    <w:p w14:paraId="1B624360" w14:textId="77777777" w:rsidR="003C1139" w:rsidRDefault="003C1139"/>
    <w:p w14:paraId="23BF7B70" w14:textId="77777777" w:rsidR="27D9A3BA" w:rsidRDefault="27D9A3BA">
      <w:pPr>
        <w:sectPr w:rsidR="27D9A3BA" w:rsidSect="00250C99">
          <w:headerReference w:type="default" r:id="rId18"/>
          <w:pgSz w:w="11906" w:h="16838"/>
          <w:pgMar w:top="1134" w:right="1418" w:bottom="851" w:left="1418" w:header="709" w:footer="709" w:gutter="0"/>
          <w:cols w:space="708"/>
          <w:docGrid w:linePitch="360"/>
        </w:sectPr>
      </w:pPr>
      <w:r>
        <w:br w:type="page"/>
      </w:r>
    </w:p>
    <w:p w14:paraId="03EF4F0F" w14:textId="77777777" w:rsidR="002059A3" w:rsidRDefault="27D9A3BA" w:rsidP="002059A3">
      <w:pPr>
        <w:pStyle w:val="Heading1"/>
      </w:pPr>
      <w:bookmarkStart w:id="12" w:name="_Toc182708072"/>
      <w:bookmarkStart w:id="13" w:name="_Toc182709269"/>
      <w:bookmarkStart w:id="14" w:name="_Toc182709327"/>
      <w:bookmarkStart w:id="15" w:name="_Toc202822177"/>
      <w:r>
        <w:t>INTRODUÇÃO</w:t>
      </w:r>
      <w:bookmarkStart w:id="16" w:name="_Toc182708073"/>
      <w:bookmarkStart w:id="17" w:name="_Toc182709270"/>
      <w:bookmarkStart w:id="18" w:name="_Toc182709328"/>
      <w:bookmarkEnd w:id="12"/>
      <w:bookmarkEnd w:id="13"/>
      <w:bookmarkEnd w:id="14"/>
      <w:bookmarkEnd w:id="15"/>
    </w:p>
    <w:p w14:paraId="6159F8A9" w14:textId="2237DF36" w:rsidR="00DA21AD" w:rsidRPr="00DA21AD" w:rsidRDefault="00DA21AD" w:rsidP="00DA21AD">
      <w:pPr>
        <w:rPr>
          <w:lang w:val="pt-AO"/>
        </w:rPr>
      </w:pPr>
      <w:r>
        <w:t>No contexto atual, a comunicação entre equipas de trabalho tornou-se um dos principais pilares de produtividade, colaboração e organização dentro de ambientes académicos e empresariais. A tecnologia tem desempenhado um papel essencial nesse processo, fornecendo ferramentas que facilitam a troca de informações e a gestão de grupos distribuídos. Neste sentido, o presente trabalho propõe o desenvolvimento de uma plataforma de comunicação, no âmbito da disciplina de Estrutura de Dados II, como forma de aplicar e consolidar os conceitos teóricos aprendidos ao longo do semestre. A aplicação, desenvolvida em linguagem C, permite que utilizadores possam interagir entre si através de mensagens e partilha de documentos, respeitando as permissões associadas ao seu tipo de conta. Com uma arquitetura baseada em Tipos Abstratos de Dados, Tabelas Hash e Grafos, o sistema oferece suporte à criação e gestão de equipas públicas e privadas, garantindo uma experiência modular, eficiente e segura.</w:t>
      </w:r>
    </w:p>
    <w:p w14:paraId="0481EBED" w14:textId="626A56DF" w:rsidR="00E95A6A" w:rsidRDefault="00EE4056" w:rsidP="0012470F">
      <w:pPr>
        <w:pStyle w:val="Heading1"/>
      </w:pPr>
      <w:bookmarkStart w:id="19" w:name="_Toc202822178"/>
      <w:bookmarkEnd w:id="16"/>
      <w:bookmarkEnd w:id="17"/>
      <w:bookmarkEnd w:id="18"/>
      <w:r>
        <w:t>OBJECTIVOS</w:t>
      </w:r>
      <w:bookmarkEnd w:id="19"/>
    </w:p>
    <w:p w14:paraId="7A83AC42" w14:textId="2B80BA90" w:rsidR="00E95A6A" w:rsidRPr="00E95A6A" w:rsidRDefault="00E95A6A" w:rsidP="00E95A6A">
      <w:pPr>
        <w:pStyle w:val="Heading2"/>
      </w:pPr>
      <w:bookmarkStart w:id="20" w:name="_Toc202822179"/>
      <w:r w:rsidRPr="00E95A6A">
        <w:t>Objectivo Geral</w:t>
      </w:r>
      <w:bookmarkEnd w:id="20"/>
    </w:p>
    <w:p w14:paraId="7CA2EADF" w14:textId="0A4E4F49" w:rsidR="00DA21AD" w:rsidRPr="00DA21AD" w:rsidRDefault="00DA21AD" w:rsidP="00E95A6A">
      <w:pPr>
        <w:rPr>
          <w:lang w:val="pt-AO"/>
        </w:rPr>
      </w:pPr>
      <w:r w:rsidRPr="00DA21AD">
        <w:rPr>
          <w:lang w:val="pt-AO"/>
        </w:rPr>
        <w:t>Desenvolver uma aplicação em linguagem C que simule uma plataforma de comunicação entre utilizadores</w:t>
      </w:r>
      <w:r>
        <w:rPr>
          <w:lang w:val="pt-AO"/>
        </w:rPr>
        <w:t xml:space="preserve"> usando grafos.</w:t>
      </w:r>
    </w:p>
    <w:p w14:paraId="3E9F1713" w14:textId="77777777" w:rsidR="00DA21AD" w:rsidRDefault="00E95A6A" w:rsidP="00DA21AD">
      <w:pPr>
        <w:pStyle w:val="Heading2"/>
      </w:pPr>
      <w:bookmarkStart w:id="21" w:name="_Toc202822180"/>
      <w:r w:rsidRPr="00E95A6A">
        <w:t>Objectivos Específicos</w:t>
      </w:r>
      <w:bookmarkEnd w:id="21"/>
    </w:p>
    <w:p w14:paraId="01FECCA7" w14:textId="77777777" w:rsidR="00DA21AD" w:rsidRPr="00DA21AD" w:rsidRDefault="00DA21AD" w:rsidP="00DA21AD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>
        <w:t>Implementar o conceito de TADs na definição de utilizadores, equipas e documentos;</w:t>
      </w:r>
    </w:p>
    <w:p w14:paraId="2D03D4CE" w14:textId="52AE40F5" w:rsidR="00DA21AD" w:rsidRPr="00DA21AD" w:rsidRDefault="00DA21AD" w:rsidP="00DA21AD">
      <w:pPr>
        <w:pStyle w:val="ListParagraph"/>
        <w:numPr>
          <w:ilvl w:val="0"/>
          <w:numId w:val="9"/>
        </w:numPr>
        <w:rPr>
          <w:rFonts w:ascii="Times New Roman" w:hAnsi="Times New Roman"/>
          <w:lang w:val="pt-AO"/>
        </w:rPr>
      </w:pPr>
      <w:r>
        <w:t>Utilizar uma tabela hash para o cadastro e acesso eficiente aos utilizadores;</w:t>
      </w:r>
    </w:p>
    <w:p w14:paraId="0707A59A" w14:textId="7CA69B77" w:rsidR="00DA21AD" w:rsidRDefault="00DA21AD" w:rsidP="00DA21AD">
      <w:pPr>
        <w:pStyle w:val="ListParagraph"/>
        <w:numPr>
          <w:ilvl w:val="0"/>
          <w:numId w:val="9"/>
        </w:numPr>
      </w:pPr>
      <w:r>
        <w:t>Representar a rede de comunicação entre utilizadores por meio de grafos;</w:t>
      </w:r>
    </w:p>
    <w:p w14:paraId="4B68B25A" w14:textId="7DE05CB2" w:rsidR="00DA21AD" w:rsidRDefault="00DA21AD" w:rsidP="00DA21AD">
      <w:pPr>
        <w:pStyle w:val="ListParagraph"/>
        <w:numPr>
          <w:ilvl w:val="0"/>
          <w:numId w:val="9"/>
        </w:numPr>
      </w:pPr>
      <w:r>
        <w:t>Permitir o envio de mensagens e partilha de documentos entre membros;</w:t>
      </w:r>
    </w:p>
    <w:p w14:paraId="0A8F0363" w14:textId="37AA3D16" w:rsidR="00DA21AD" w:rsidRDefault="00DA21AD" w:rsidP="00DA21AD">
      <w:pPr>
        <w:pStyle w:val="ListParagraph"/>
        <w:numPr>
          <w:ilvl w:val="0"/>
          <w:numId w:val="9"/>
        </w:numPr>
      </w:pPr>
      <w:r>
        <w:t>Controlar permissões de cada tipo de membro (admin, corporativo, convidado);</w:t>
      </w:r>
    </w:p>
    <w:p w14:paraId="2B819487" w14:textId="338A023D" w:rsidR="00DA21AD" w:rsidRDefault="00DA21AD" w:rsidP="00DA21AD">
      <w:pPr>
        <w:pStyle w:val="ListParagraph"/>
        <w:numPr>
          <w:ilvl w:val="0"/>
          <w:numId w:val="9"/>
        </w:numPr>
      </w:pPr>
      <w:r>
        <w:t>Criar e gerir equipas públicas e privadas;</w:t>
      </w:r>
    </w:p>
    <w:p w14:paraId="252BD54A" w14:textId="483F7373" w:rsidR="00DA21AD" w:rsidRDefault="00DA21AD" w:rsidP="00DA21AD">
      <w:pPr>
        <w:pStyle w:val="ListParagraph"/>
        <w:numPr>
          <w:ilvl w:val="0"/>
          <w:numId w:val="9"/>
        </w:numPr>
      </w:pPr>
      <w:r>
        <w:t>Simular login e impressão do perfil do utilizador;</w:t>
      </w:r>
    </w:p>
    <w:p w14:paraId="67E4F367" w14:textId="25841A29" w:rsidR="00333CE7" w:rsidRDefault="00DA21AD" w:rsidP="00DA21AD">
      <w:pPr>
        <w:pStyle w:val="ListParagraph"/>
        <w:numPr>
          <w:ilvl w:val="0"/>
          <w:numId w:val="9"/>
        </w:numPr>
      </w:pPr>
      <w:r>
        <w:t>Integrar validações e mensagens de erro ou sucesso no programa.</w:t>
      </w:r>
      <w:r w:rsidR="00333CE7">
        <w:br w:type="page"/>
      </w:r>
    </w:p>
    <w:p w14:paraId="1315CBAB" w14:textId="20FF3162" w:rsidR="008D5BD0" w:rsidRPr="008D5BD0" w:rsidRDefault="00EE4056" w:rsidP="008D5BD0">
      <w:pPr>
        <w:pStyle w:val="Heading1"/>
        <w:rPr>
          <w:lang w:val="pt-AO"/>
        </w:rPr>
      </w:pPr>
      <w:bookmarkStart w:id="22" w:name="_Toc182708076"/>
      <w:bookmarkStart w:id="23" w:name="_Toc182709273"/>
      <w:bookmarkStart w:id="24" w:name="_Toc182709331"/>
      <w:bookmarkStart w:id="25" w:name="_Toc202822181"/>
      <w:r w:rsidRPr="008D5BD0">
        <w:rPr>
          <w:lang w:val="pt-AO"/>
        </w:rPr>
        <w:t>ANÁLISE DE REQUISITOS</w:t>
      </w:r>
      <w:bookmarkEnd w:id="25"/>
    </w:p>
    <w:p w14:paraId="3109C17F" w14:textId="547D16E8" w:rsidR="008D5BD0" w:rsidRPr="008D5BD0" w:rsidRDefault="008D5BD0" w:rsidP="008D5BD0">
      <w:pPr>
        <w:pStyle w:val="Heading2"/>
        <w:rPr>
          <w:lang w:val="pt-AO"/>
        </w:rPr>
      </w:pPr>
      <w:bookmarkStart w:id="26" w:name="_Toc202822182"/>
      <w:r w:rsidRPr="008D5BD0">
        <w:rPr>
          <w:lang w:val="pt-AO"/>
        </w:rPr>
        <w:t>Requisitos Funcionais (RF)</w:t>
      </w:r>
      <w:bookmarkEnd w:id="26"/>
    </w:p>
    <w:p w14:paraId="5E50ED71" w14:textId="77777777" w:rsidR="008D5BD0" w:rsidRDefault="008D5BD0" w:rsidP="008D5BD0">
      <w:pPr>
        <w:rPr>
          <w:lang w:val="pt-AO"/>
        </w:rPr>
      </w:pPr>
      <w:r w:rsidRPr="008D5BD0">
        <w:rPr>
          <w:lang w:val="pt-AO"/>
        </w:rPr>
        <w:t>Os requisitos funcionais descrevem o que o sistema deve fazer.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025"/>
        <w:gridCol w:w="8035"/>
      </w:tblGrid>
      <w:tr w:rsidR="00DA21AD" w:rsidRPr="00DA21AD" w14:paraId="78EE9B0C" w14:textId="77777777" w:rsidTr="00DA2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EA0E9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Código</w:t>
            </w:r>
          </w:p>
        </w:tc>
        <w:tc>
          <w:tcPr>
            <w:tcW w:w="0" w:type="auto"/>
            <w:hideMark/>
          </w:tcPr>
          <w:p w14:paraId="0B0FD1C1" w14:textId="77777777" w:rsidR="00DA21AD" w:rsidRPr="00DA21AD" w:rsidRDefault="00DA21AD" w:rsidP="00DA21A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Descrição</w:t>
            </w:r>
          </w:p>
        </w:tc>
      </w:tr>
      <w:tr w:rsidR="00DA21AD" w:rsidRPr="00DA21AD" w14:paraId="01AC49A2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F1591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RF01</w:t>
            </w:r>
          </w:p>
        </w:tc>
        <w:tc>
          <w:tcPr>
            <w:tcW w:w="0" w:type="auto"/>
            <w:hideMark/>
          </w:tcPr>
          <w:p w14:paraId="61AB3F67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Permitir o cadastro de membros (admin, corporativo e convidado) com email e senha</w:t>
            </w:r>
          </w:p>
        </w:tc>
      </w:tr>
      <w:tr w:rsidR="00DA21AD" w:rsidRPr="00DA21AD" w14:paraId="005E8F61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17EF4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RF02</w:t>
            </w:r>
          </w:p>
        </w:tc>
        <w:tc>
          <w:tcPr>
            <w:tcW w:w="0" w:type="auto"/>
            <w:hideMark/>
          </w:tcPr>
          <w:p w14:paraId="6DC02BD5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Permitir autenticação dos membros por meio de login com email e senha</w:t>
            </w:r>
          </w:p>
        </w:tc>
      </w:tr>
      <w:tr w:rsidR="00DA21AD" w:rsidRPr="00DA21AD" w14:paraId="2A73DDC4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F3F99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RF03</w:t>
            </w:r>
          </w:p>
        </w:tc>
        <w:tc>
          <w:tcPr>
            <w:tcW w:w="0" w:type="auto"/>
            <w:hideMark/>
          </w:tcPr>
          <w:p w14:paraId="4C27B5BC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Criar equipas públicas e privadas (apenas por admins)</w:t>
            </w:r>
          </w:p>
        </w:tc>
      </w:tr>
      <w:tr w:rsidR="00DA21AD" w:rsidRPr="00DA21AD" w14:paraId="47E31485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F7455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RF04</w:t>
            </w:r>
          </w:p>
        </w:tc>
        <w:tc>
          <w:tcPr>
            <w:tcW w:w="0" w:type="auto"/>
            <w:hideMark/>
          </w:tcPr>
          <w:p w14:paraId="7DEEA955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Adicionar e remover membros de equipas (função do admin)</w:t>
            </w:r>
          </w:p>
        </w:tc>
      </w:tr>
      <w:tr w:rsidR="00DA21AD" w:rsidRPr="00DA21AD" w14:paraId="4B246D3E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708DB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RF05</w:t>
            </w:r>
          </w:p>
        </w:tc>
        <w:tc>
          <w:tcPr>
            <w:tcW w:w="0" w:type="auto"/>
            <w:hideMark/>
          </w:tcPr>
          <w:p w14:paraId="563BB1E4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Enviar mensagens de um membro para outro</w:t>
            </w:r>
          </w:p>
        </w:tc>
      </w:tr>
      <w:tr w:rsidR="00DA21AD" w:rsidRPr="00DA21AD" w14:paraId="3F54B68F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FAF33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RF06</w:t>
            </w:r>
          </w:p>
        </w:tc>
        <w:tc>
          <w:tcPr>
            <w:tcW w:w="0" w:type="auto"/>
            <w:hideMark/>
          </w:tcPr>
          <w:p w14:paraId="707122E6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Enviar mensagens de um membro para uma equipa</w:t>
            </w:r>
          </w:p>
        </w:tc>
      </w:tr>
      <w:tr w:rsidR="00DA21AD" w:rsidRPr="00DA21AD" w14:paraId="24652AC9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C6018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RF07</w:t>
            </w:r>
          </w:p>
        </w:tc>
        <w:tc>
          <w:tcPr>
            <w:tcW w:w="0" w:type="auto"/>
            <w:hideMark/>
          </w:tcPr>
          <w:p w14:paraId="1A2F51E3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Partilhar documentos entre membros e com equipas</w:t>
            </w:r>
          </w:p>
        </w:tc>
      </w:tr>
      <w:tr w:rsidR="00DA21AD" w:rsidRPr="00DA21AD" w14:paraId="50E6AC1F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73922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RF08</w:t>
            </w:r>
          </w:p>
        </w:tc>
        <w:tc>
          <w:tcPr>
            <w:tcW w:w="0" w:type="auto"/>
            <w:hideMark/>
          </w:tcPr>
          <w:p w14:paraId="73C7BE91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Listar documentos recebidos por cada membro</w:t>
            </w:r>
          </w:p>
        </w:tc>
      </w:tr>
      <w:tr w:rsidR="00DA21AD" w:rsidRPr="00DA21AD" w14:paraId="01CBD39D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60D62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RF09</w:t>
            </w:r>
          </w:p>
        </w:tc>
        <w:tc>
          <w:tcPr>
            <w:tcW w:w="0" w:type="auto"/>
            <w:hideMark/>
          </w:tcPr>
          <w:p w14:paraId="321C4690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Bloquear e desbloquear membros (função de membro corporativo)</w:t>
            </w:r>
          </w:p>
        </w:tc>
      </w:tr>
      <w:tr w:rsidR="00DA21AD" w:rsidRPr="00DA21AD" w14:paraId="7350603D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1E496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RF10</w:t>
            </w:r>
          </w:p>
        </w:tc>
        <w:tc>
          <w:tcPr>
            <w:tcW w:w="0" w:type="auto"/>
            <w:hideMark/>
          </w:tcPr>
          <w:p w14:paraId="292B0AF7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Listar equipas que um membro pertence</w:t>
            </w:r>
          </w:p>
        </w:tc>
      </w:tr>
      <w:tr w:rsidR="00DA21AD" w:rsidRPr="00DA21AD" w14:paraId="528867C9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8EFCB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RF11</w:t>
            </w:r>
          </w:p>
        </w:tc>
        <w:tc>
          <w:tcPr>
            <w:tcW w:w="0" w:type="auto"/>
            <w:hideMark/>
          </w:tcPr>
          <w:p w14:paraId="39642912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Imprimir perfil de cada membro com nome, email, tipo e equipas</w:t>
            </w:r>
          </w:p>
        </w:tc>
      </w:tr>
      <w:tr w:rsidR="00DA21AD" w:rsidRPr="00DA21AD" w14:paraId="6436208A" w14:textId="77777777" w:rsidTr="00DA2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27876" w14:textId="77777777" w:rsidR="00DA21AD" w:rsidRPr="00DA21AD" w:rsidRDefault="00DA21AD" w:rsidP="00DA21AD">
            <w:pPr>
              <w:spacing w:after="160"/>
              <w:rPr>
                <w:lang w:val="pt-AO"/>
              </w:rPr>
            </w:pPr>
            <w:r w:rsidRPr="00DA21AD">
              <w:rPr>
                <w:lang w:val="pt-AO"/>
              </w:rPr>
              <w:t>RF12</w:t>
            </w:r>
          </w:p>
        </w:tc>
        <w:tc>
          <w:tcPr>
            <w:tcW w:w="0" w:type="auto"/>
            <w:hideMark/>
          </w:tcPr>
          <w:p w14:paraId="37D43D08" w14:textId="77777777" w:rsidR="00DA21AD" w:rsidRPr="00DA21AD" w:rsidRDefault="00DA21AD" w:rsidP="00DA21A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DA21AD">
              <w:rPr>
                <w:lang w:val="pt-AO"/>
              </w:rPr>
              <w:t>Desativar funcionalidades de um membro (admin)</w:t>
            </w:r>
          </w:p>
        </w:tc>
      </w:tr>
    </w:tbl>
    <w:p w14:paraId="1F09705A" w14:textId="77777777" w:rsidR="00DA21AD" w:rsidRPr="008D5BD0" w:rsidRDefault="00DA21AD" w:rsidP="008D5BD0">
      <w:pPr>
        <w:rPr>
          <w:lang w:val="pt-AO"/>
        </w:rPr>
      </w:pPr>
    </w:p>
    <w:p w14:paraId="25A30D0C" w14:textId="64DD8C47" w:rsidR="008D5BD0" w:rsidRDefault="008D5BD0" w:rsidP="008D5BD0">
      <w:pPr>
        <w:pStyle w:val="Heading2"/>
        <w:rPr>
          <w:lang w:val="pt-AO"/>
        </w:rPr>
      </w:pPr>
      <w:bookmarkStart w:id="27" w:name="_Toc202822183"/>
      <w:r w:rsidRPr="008D5BD0">
        <w:rPr>
          <w:lang w:val="pt-AO"/>
        </w:rPr>
        <w:t>Requisitos Não-Funcionais (RNF)</w:t>
      </w:r>
      <w:bookmarkEnd w:id="27"/>
    </w:p>
    <w:p w14:paraId="0A68EE4D" w14:textId="7A260CBB" w:rsidR="008D5BD0" w:rsidRDefault="00C76743" w:rsidP="00C76743">
      <w:pPr>
        <w:rPr>
          <w:lang w:val="pt-AO"/>
        </w:rPr>
      </w:pPr>
      <w:r>
        <w:t>Os requisitos não-funcionais definem características de qualidade e restrições técnicas da implementação.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025"/>
        <w:gridCol w:w="8035"/>
      </w:tblGrid>
      <w:tr w:rsidR="00C76743" w:rsidRPr="00C76743" w14:paraId="3391A3D3" w14:textId="77777777" w:rsidTr="00C76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19D79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Código</w:t>
            </w:r>
          </w:p>
        </w:tc>
        <w:tc>
          <w:tcPr>
            <w:tcW w:w="0" w:type="auto"/>
            <w:hideMark/>
          </w:tcPr>
          <w:p w14:paraId="0392D8BE" w14:textId="77777777" w:rsidR="00C76743" w:rsidRPr="00C76743" w:rsidRDefault="00C76743" w:rsidP="00C76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Descrição</w:t>
            </w:r>
          </w:p>
        </w:tc>
      </w:tr>
      <w:tr w:rsidR="00C76743" w:rsidRPr="00C76743" w14:paraId="185AA047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6B555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RNF01</w:t>
            </w:r>
          </w:p>
        </w:tc>
        <w:tc>
          <w:tcPr>
            <w:tcW w:w="0" w:type="auto"/>
            <w:hideMark/>
          </w:tcPr>
          <w:p w14:paraId="34A77C5C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A aplicação deve ser escrita na linguagem C, utilizando o paradigma de Tipos Abstratos de Dados</w:t>
            </w:r>
          </w:p>
        </w:tc>
      </w:tr>
      <w:tr w:rsidR="00C76743" w:rsidRPr="00C76743" w14:paraId="2D79575B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388E0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RNF02</w:t>
            </w:r>
          </w:p>
        </w:tc>
        <w:tc>
          <w:tcPr>
            <w:tcW w:w="0" w:type="auto"/>
            <w:hideMark/>
          </w:tcPr>
          <w:p w14:paraId="5366E559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A plataforma deve possuir uma interface textual clara e organizada para o utilizador final</w:t>
            </w:r>
          </w:p>
        </w:tc>
      </w:tr>
      <w:tr w:rsidR="00C76743" w:rsidRPr="00C76743" w14:paraId="04AD76E7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9179A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RNF03</w:t>
            </w:r>
          </w:p>
        </w:tc>
        <w:tc>
          <w:tcPr>
            <w:tcW w:w="0" w:type="auto"/>
            <w:hideMark/>
          </w:tcPr>
          <w:p w14:paraId="14AB24BF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O sistema deve emitir mensagens de erro ou sucesso em todas as operações críticas</w:t>
            </w:r>
          </w:p>
        </w:tc>
      </w:tr>
      <w:tr w:rsidR="00C76743" w:rsidRPr="00C76743" w14:paraId="4BDEF14F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72249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RNF04</w:t>
            </w:r>
          </w:p>
        </w:tc>
        <w:tc>
          <w:tcPr>
            <w:tcW w:w="0" w:type="auto"/>
            <w:hideMark/>
          </w:tcPr>
          <w:p w14:paraId="45AAFDFF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Deve haver separação entre código-fonte principal e os ficheiros de TADs</w:t>
            </w:r>
          </w:p>
        </w:tc>
      </w:tr>
      <w:tr w:rsidR="00C76743" w:rsidRPr="00C76743" w14:paraId="747F44E1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C3D17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RNF05</w:t>
            </w:r>
          </w:p>
        </w:tc>
        <w:tc>
          <w:tcPr>
            <w:tcW w:w="0" w:type="auto"/>
            <w:hideMark/>
          </w:tcPr>
          <w:p w14:paraId="16206995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O programa deve estar organizado em pastas e usar alocação dinâmica de memória com liberação adequada</w:t>
            </w:r>
          </w:p>
        </w:tc>
      </w:tr>
      <w:tr w:rsidR="00C76743" w:rsidRPr="00C76743" w14:paraId="2BDE7411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25E14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RNF06</w:t>
            </w:r>
          </w:p>
        </w:tc>
        <w:tc>
          <w:tcPr>
            <w:tcW w:w="0" w:type="auto"/>
            <w:hideMark/>
          </w:tcPr>
          <w:p w14:paraId="1160064D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O tempo de resposta para consultas e ações deve ser inferior a 1 segundo</w:t>
            </w:r>
          </w:p>
        </w:tc>
      </w:tr>
    </w:tbl>
    <w:p w14:paraId="186CDE0B" w14:textId="58835DEB" w:rsidR="00C76743" w:rsidRDefault="00C76743" w:rsidP="00C76743">
      <w:pPr>
        <w:pStyle w:val="Heading2"/>
        <w:rPr>
          <w:lang w:val="pt-AO"/>
        </w:rPr>
      </w:pPr>
      <w:bookmarkStart w:id="28" w:name="_Toc202822184"/>
      <w:r>
        <w:rPr>
          <w:lang w:val="pt-AO"/>
        </w:rPr>
        <w:t>Regras de Negócio (RN)</w:t>
      </w:r>
      <w:bookmarkEnd w:id="28"/>
    </w:p>
    <w:p w14:paraId="7F64B2AD" w14:textId="77777777" w:rsidR="00C76743" w:rsidRPr="00C76743" w:rsidRDefault="00C76743" w:rsidP="00C76743">
      <w:pPr>
        <w:rPr>
          <w:lang w:val="pt-AO"/>
        </w:rPr>
      </w:pP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025"/>
        <w:gridCol w:w="8035"/>
      </w:tblGrid>
      <w:tr w:rsidR="00C76743" w:rsidRPr="00C76743" w14:paraId="5E4B3731" w14:textId="77777777" w:rsidTr="00C76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C4E9B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Código</w:t>
            </w:r>
          </w:p>
        </w:tc>
        <w:tc>
          <w:tcPr>
            <w:tcW w:w="0" w:type="auto"/>
            <w:hideMark/>
          </w:tcPr>
          <w:p w14:paraId="7A605FE1" w14:textId="77777777" w:rsidR="00C76743" w:rsidRPr="00C76743" w:rsidRDefault="00C76743" w:rsidP="00C76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Descrição</w:t>
            </w:r>
          </w:p>
        </w:tc>
      </w:tr>
      <w:tr w:rsidR="00C76743" w:rsidRPr="00C76743" w14:paraId="1DB36A10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147C5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RN01</w:t>
            </w:r>
          </w:p>
        </w:tc>
        <w:tc>
          <w:tcPr>
            <w:tcW w:w="0" w:type="auto"/>
            <w:hideMark/>
          </w:tcPr>
          <w:p w14:paraId="0E7AF270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Apenas membros do tipo ADMIN podem criar ou apagar equipas</w:t>
            </w:r>
          </w:p>
        </w:tc>
      </w:tr>
      <w:tr w:rsidR="00C76743" w:rsidRPr="00C76743" w14:paraId="6A9D54F6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8A435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RN02</w:t>
            </w:r>
          </w:p>
        </w:tc>
        <w:tc>
          <w:tcPr>
            <w:tcW w:w="0" w:type="auto"/>
            <w:hideMark/>
          </w:tcPr>
          <w:p w14:paraId="0BC0482B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Apenas membros do tipo CORPORATIVO podem enviar mensagens privadas, partilhar documentos e bloquear membros</w:t>
            </w:r>
          </w:p>
        </w:tc>
      </w:tr>
      <w:tr w:rsidR="00C76743" w:rsidRPr="00C76743" w14:paraId="61632A61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15C2D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RN03</w:t>
            </w:r>
          </w:p>
        </w:tc>
        <w:tc>
          <w:tcPr>
            <w:tcW w:w="0" w:type="auto"/>
            <w:hideMark/>
          </w:tcPr>
          <w:p w14:paraId="6AC9F905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Membros do tipo CONVIDADO só podem ver mensagens da equipa onde estão inseridos</w:t>
            </w:r>
          </w:p>
        </w:tc>
      </w:tr>
      <w:tr w:rsidR="00C76743" w:rsidRPr="00C76743" w14:paraId="479A19CC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DA4EE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RN04</w:t>
            </w:r>
          </w:p>
        </w:tc>
        <w:tc>
          <w:tcPr>
            <w:tcW w:w="0" w:type="auto"/>
            <w:hideMark/>
          </w:tcPr>
          <w:p w14:paraId="078D0233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Equipas públicas aceitam qualquer membro corporativo automaticamente</w:t>
            </w:r>
          </w:p>
        </w:tc>
      </w:tr>
      <w:tr w:rsidR="00C76743" w:rsidRPr="00C76743" w14:paraId="5413F2C8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C7495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RN05</w:t>
            </w:r>
          </w:p>
        </w:tc>
        <w:tc>
          <w:tcPr>
            <w:tcW w:w="0" w:type="auto"/>
            <w:hideMark/>
          </w:tcPr>
          <w:p w14:paraId="0D71714B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Equipas privadas só aceitam membros adicionados diretamente pelo admin</w:t>
            </w:r>
          </w:p>
        </w:tc>
      </w:tr>
      <w:tr w:rsidR="00C76743" w:rsidRPr="00C76743" w14:paraId="02BEFA9D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5C6C3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RN06</w:t>
            </w:r>
          </w:p>
        </w:tc>
        <w:tc>
          <w:tcPr>
            <w:tcW w:w="0" w:type="auto"/>
            <w:hideMark/>
          </w:tcPr>
          <w:p w14:paraId="21B6F418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Um membro bloqueado não pode enviar mensagens diretas para quem o bloqueou</w:t>
            </w:r>
          </w:p>
        </w:tc>
      </w:tr>
      <w:tr w:rsidR="00C76743" w:rsidRPr="00C76743" w14:paraId="2B349FD7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10DDB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RN07</w:t>
            </w:r>
          </w:p>
        </w:tc>
        <w:tc>
          <w:tcPr>
            <w:tcW w:w="0" w:type="auto"/>
            <w:hideMark/>
          </w:tcPr>
          <w:p w14:paraId="049D8CF1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Documentos recebidos devem ser gravados no perfil do membro que os recebeu</w:t>
            </w:r>
          </w:p>
        </w:tc>
      </w:tr>
      <w:tr w:rsidR="00C76743" w:rsidRPr="00C76743" w14:paraId="01AFF10E" w14:textId="77777777" w:rsidTr="00C76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4CDFB" w14:textId="77777777" w:rsidR="00C76743" w:rsidRPr="00C76743" w:rsidRDefault="00C76743" w:rsidP="00C76743">
            <w:pPr>
              <w:spacing w:after="160"/>
              <w:rPr>
                <w:lang w:val="pt-AO"/>
              </w:rPr>
            </w:pPr>
            <w:r w:rsidRPr="00C76743">
              <w:rPr>
                <w:lang w:val="pt-AO"/>
              </w:rPr>
              <w:t>RN08</w:t>
            </w:r>
          </w:p>
        </w:tc>
        <w:tc>
          <w:tcPr>
            <w:tcW w:w="0" w:type="auto"/>
            <w:hideMark/>
          </w:tcPr>
          <w:p w14:paraId="10BEC59E" w14:textId="77777777" w:rsidR="00C76743" w:rsidRPr="00C76743" w:rsidRDefault="00C76743" w:rsidP="00C7674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AO"/>
              </w:rPr>
            </w:pPr>
            <w:r w:rsidRPr="00C76743">
              <w:rPr>
                <w:lang w:val="pt-AO"/>
              </w:rPr>
              <w:t>Apenas membros ativos podem interagir com a plataforma</w:t>
            </w:r>
          </w:p>
        </w:tc>
      </w:tr>
    </w:tbl>
    <w:p w14:paraId="0B26F88C" w14:textId="77777777" w:rsidR="00C76743" w:rsidRPr="00C76743" w:rsidRDefault="00C76743" w:rsidP="00C76743">
      <w:pPr>
        <w:rPr>
          <w:lang w:val="pt-AO"/>
        </w:rPr>
      </w:pPr>
    </w:p>
    <w:p w14:paraId="324878A6" w14:textId="77777777" w:rsidR="00EE4056" w:rsidRDefault="00EE4056">
      <w:pPr>
        <w:spacing w:line="259" w:lineRule="auto"/>
        <w:jc w:val="left"/>
        <w:rPr>
          <w:rFonts w:eastAsiaTheme="majorEastAsia" w:cstheme="majorBidi"/>
          <w:b/>
          <w:szCs w:val="32"/>
        </w:rPr>
      </w:pPr>
      <w:bookmarkStart w:id="29" w:name="_Toc182708077"/>
      <w:bookmarkStart w:id="30" w:name="_Toc182709274"/>
      <w:bookmarkStart w:id="31" w:name="_Toc182709332"/>
      <w:bookmarkEnd w:id="22"/>
      <w:bookmarkEnd w:id="23"/>
      <w:bookmarkEnd w:id="24"/>
      <w:r>
        <w:br w:type="page"/>
      </w:r>
    </w:p>
    <w:p w14:paraId="24CD3492" w14:textId="5BBF6ABD" w:rsidR="0090350A" w:rsidRDefault="00EE4056" w:rsidP="0090350A">
      <w:pPr>
        <w:pStyle w:val="Heading1"/>
        <w:rPr>
          <w:rFonts w:ascii="Times New Roman" w:hAnsi="Times New Roman"/>
          <w:sz w:val="27"/>
          <w:lang w:val="pt-AO"/>
        </w:rPr>
      </w:pPr>
      <w:bookmarkStart w:id="32" w:name="_Toc202822185"/>
      <w:r>
        <w:t>DIAGRAMA DO SISTEMA</w:t>
      </w:r>
      <w:bookmarkEnd w:id="32"/>
    </w:p>
    <w:p w14:paraId="4E48F6A7" w14:textId="72A55733" w:rsidR="0090350A" w:rsidRDefault="0090350A" w:rsidP="0090350A">
      <w:pPr>
        <w:pStyle w:val="Heading2"/>
      </w:pPr>
      <w:bookmarkStart w:id="33" w:name="_Toc202822186"/>
      <w:r>
        <w:t>Diagrama de Casos de Uso</w:t>
      </w:r>
      <w:bookmarkEnd w:id="33"/>
    </w:p>
    <w:p w14:paraId="602B3ECE" w14:textId="50D85244" w:rsidR="0090350A" w:rsidRDefault="0090350A" w:rsidP="0090350A">
      <w:r>
        <w:t>Este diagrama ilustra as interacções entre o utilizador (</w:t>
      </w:r>
      <w:r w:rsidR="00D840F0">
        <w:t xml:space="preserve">Membro convidado, corporativo ou Administrador) </w:t>
      </w:r>
      <w:r>
        <w:t>e as principais funcionalidades do sistema.</w:t>
      </w:r>
    </w:p>
    <w:p w14:paraId="4BAC85F6" w14:textId="77777777" w:rsidR="005A14DD" w:rsidRDefault="009211C4" w:rsidP="005A14DD">
      <w:pPr>
        <w:keepNext/>
        <w:jc w:val="center"/>
      </w:pPr>
      <w:r>
        <w:rPr>
          <w:noProof/>
        </w:rPr>
        <w:drawing>
          <wp:inline distT="0" distB="0" distL="0" distR="0" wp14:anchorId="02ED311F" wp14:editId="108503FA">
            <wp:extent cx="3725388" cy="362532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844" cy="36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2A30" w14:textId="4F3D2851" w:rsidR="009211C4" w:rsidRDefault="005A14DD" w:rsidP="005A14DD">
      <w:pPr>
        <w:pStyle w:val="Caption"/>
      </w:pPr>
      <w:bookmarkStart w:id="34" w:name="_Toc20282213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9A0D4B">
        <w:rPr>
          <w:noProof/>
        </w:rPr>
        <w:t>1</w:t>
      </w:r>
      <w:r>
        <w:fldChar w:fldCharType="end"/>
      </w:r>
      <w:r>
        <w:t xml:space="preserve"> - </w:t>
      </w:r>
      <w:r w:rsidRPr="006507CF">
        <w:t xml:space="preserve">Diagrama de Casos de Uso Geral </w:t>
      </w:r>
      <w:r w:rsidR="001768AB">
        <w:t>da Plataforma de Comunicação</w:t>
      </w:r>
      <w:bookmarkEnd w:id="34"/>
    </w:p>
    <w:p w14:paraId="5FBE29A9" w14:textId="77777777" w:rsidR="005A14DD" w:rsidRDefault="009211C4" w:rsidP="005A14DD">
      <w:pPr>
        <w:keepNext/>
        <w:jc w:val="center"/>
      </w:pPr>
      <w:r>
        <w:rPr>
          <w:noProof/>
        </w:rPr>
        <w:drawing>
          <wp:inline distT="0" distB="0" distL="0" distR="0" wp14:anchorId="28365499" wp14:editId="182469CC">
            <wp:extent cx="3722212" cy="3819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212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202C" w14:textId="3C1F6EF6" w:rsidR="005A14DD" w:rsidRDefault="005A14DD" w:rsidP="005A14DD">
      <w:pPr>
        <w:pStyle w:val="Caption"/>
      </w:pPr>
      <w:bookmarkStart w:id="35" w:name="_Toc20282213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9A0D4B">
        <w:rPr>
          <w:noProof/>
        </w:rPr>
        <w:t>2</w:t>
      </w:r>
      <w:r>
        <w:fldChar w:fldCharType="end"/>
      </w:r>
      <w:r>
        <w:t xml:space="preserve"> - </w:t>
      </w:r>
      <w:r w:rsidRPr="00657EF0">
        <w:t xml:space="preserve">Diagrama de Casos de Uso detalhado do módulo </w:t>
      </w:r>
      <w:r w:rsidR="00D840F0">
        <w:t>Membro Convidado</w:t>
      </w:r>
      <w:bookmarkEnd w:id="35"/>
    </w:p>
    <w:p w14:paraId="53490720" w14:textId="77777777" w:rsidR="005A14DD" w:rsidRDefault="009211C4" w:rsidP="005A14DD">
      <w:pPr>
        <w:keepNext/>
        <w:jc w:val="center"/>
      </w:pPr>
      <w:r>
        <w:rPr>
          <w:noProof/>
        </w:rPr>
        <w:drawing>
          <wp:inline distT="0" distB="0" distL="0" distR="0" wp14:anchorId="3862DC9F" wp14:editId="34B9634B">
            <wp:extent cx="3746540" cy="381952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4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3962" w14:textId="742F7A47" w:rsidR="005A14DD" w:rsidRDefault="005A14DD" w:rsidP="005A14DD">
      <w:pPr>
        <w:pStyle w:val="Caption"/>
      </w:pPr>
      <w:bookmarkStart w:id="36" w:name="_Toc20282213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9A0D4B">
        <w:rPr>
          <w:noProof/>
        </w:rPr>
        <w:t>3</w:t>
      </w:r>
      <w:r>
        <w:fldChar w:fldCharType="end"/>
      </w:r>
      <w:r>
        <w:t xml:space="preserve"> - </w:t>
      </w:r>
      <w:r w:rsidRPr="00892D57">
        <w:t xml:space="preserve">Diagrama de Casos de Uso detalhado do módulo </w:t>
      </w:r>
      <w:r w:rsidR="00D840F0">
        <w:t>Membro Corporativo</w:t>
      </w:r>
      <w:bookmarkEnd w:id="36"/>
    </w:p>
    <w:p w14:paraId="7ED5851C" w14:textId="77777777" w:rsidR="005A14DD" w:rsidRDefault="009211C4" w:rsidP="005A14DD">
      <w:pPr>
        <w:keepNext/>
        <w:jc w:val="center"/>
      </w:pPr>
      <w:r>
        <w:rPr>
          <w:noProof/>
        </w:rPr>
        <w:drawing>
          <wp:inline distT="0" distB="0" distL="0" distR="0" wp14:anchorId="348B4F81" wp14:editId="2ADD9E3A">
            <wp:extent cx="4168228" cy="381952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228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1AF9" w14:textId="197A53F4" w:rsidR="00342CC9" w:rsidRPr="00EE4056" w:rsidRDefault="005A14DD" w:rsidP="00700816">
      <w:pPr>
        <w:pStyle w:val="Caption"/>
      </w:pPr>
      <w:bookmarkStart w:id="37" w:name="_Toc20282213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9A0D4B">
        <w:rPr>
          <w:noProof/>
        </w:rPr>
        <w:t>4</w:t>
      </w:r>
      <w:r>
        <w:fldChar w:fldCharType="end"/>
      </w:r>
      <w:r>
        <w:t xml:space="preserve"> - </w:t>
      </w:r>
      <w:r w:rsidRPr="009949F0">
        <w:t>Diagrama de Casos de Uso detalhado do módulo 'Processar Salário'</w:t>
      </w:r>
      <w:bookmarkEnd w:id="29"/>
      <w:bookmarkEnd w:id="30"/>
      <w:bookmarkEnd w:id="31"/>
      <w:bookmarkEnd w:id="37"/>
      <w:r w:rsidR="00342CC9">
        <w:br w:type="page"/>
      </w:r>
    </w:p>
    <w:p w14:paraId="35572E4F" w14:textId="08CA14C8" w:rsidR="0090350A" w:rsidRDefault="0090350A" w:rsidP="0090350A">
      <w:pPr>
        <w:pStyle w:val="Heading1"/>
        <w:spacing w:line="276" w:lineRule="auto"/>
      </w:pPr>
      <w:bookmarkStart w:id="38" w:name="_Toc202822187"/>
      <w:r>
        <w:t>METODOLOGIA</w:t>
      </w:r>
      <w:bookmarkEnd w:id="38"/>
    </w:p>
    <w:p w14:paraId="10CCA11E" w14:textId="11816184" w:rsidR="000E6A1E" w:rsidRPr="000E6A1E" w:rsidRDefault="000E6A1E" w:rsidP="000E6A1E">
      <w:pPr>
        <w:rPr>
          <w:lang w:val="pt-AO"/>
        </w:rPr>
      </w:pPr>
      <w:r w:rsidRPr="000E6A1E">
        <w:rPr>
          <w:lang w:val="pt-AO"/>
        </w:rPr>
        <w:t>Para alcançar uma solução robusta e organizada, seguimos uma abordagem iterativa e colaborativa, dividindo claramente as tarefas, selecionando as estruturas de dados mais adequadas e documentando cada decisão. Abaixo descrevemos de forma criativa e detalhada como o trabalho foi realizado:</w:t>
      </w:r>
    </w:p>
    <w:p w14:paraId="154DC22F" w14:textId="52760C83" w:rsidR="000E6A1E" w:rsidRPr="000E6A1E" w:rsidRDefault="000E6A1E" w:rsidP="000E6A1E">
      <w:pPr>
        <w:pStyle w:val="Heading2"/>
        <w:rPr>
          <w:lang w:val="pt-AO"/>
        </w:rPr>
      </w:pPr>
      <w:bookmarkStart w:id="39" w:name="_Toc202822188"/>
      <w:r w:rsidRPr="000E6A1E">
        <w:rPr>
          <w:lang w:val="pt-AO"/>
        </w:rPr>
        <w:t>Divisão de Tarefas e Colaboração</w:t>
      </w:r>
      <w:bookmarkEnd w:id="39"/>
    </w:p>
    <w:p w14:paraId="631F4716" w14:textId="064B0A83" w:rsidR="000E6A1E" w:rsidRPr="000E6A1E" w:rsidRDefault="000E6A1E" w:rsidP="000E6A1E">
      <w:pPr>
        <w:numPr>
          <w:ilvl w:val="0"/>
          <w:numId w:val="10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 xml:space="preserve">Reuniões </w:t>
      </w:r>
      <w:r>
        <w:rPr>
          <w:b/>
          <w:bCs/>
          <w:lang w:val="pt-AO"/>
        </w:rPr>
        <w:t>sempre que possível</w:t>
      </w:r>
      <w:r w:rsidRPr="000E6A1E">
        <w:rPr>
          <w:lang w:val="pt-AO"/>
        </w:rPr>
        <w:t xml:space="preserve">: Agendamos encontros virtuais </w:t>
      </w:r>
      <w:r>
        <w:rPr>
          <w:lang w:val="pt-AO"/>
        </w:rPr>
        <w:t xml:space="preserve">em </w:t>
      </w:r>
      <w:r w:rsidRPr="000E6A1E">
        <w:rPr>
          <w:lang w:val="pt-AO"/>
        </w:rPr>
        <w:t>tod</w:t>
      </w:r>
      <w:r>
        <w:rPr>
          <w:lang w:val="pt-AO"/>
        </w:rPr>
        <w:t>o</w:t>
      </w:r>
      <w:r w:rsidRPr="000E6A1E">
        <w:rPr>
          <w:lang w:val="pt-AO"/>
        </w:rPr>
        <w:t xml:space="preserve">s </w:t>
      </w:r>
      <w:r>
        <w:rPr>
          <w:lang w:val="pt-AO"/>
        </w:rPr>
        <w:t>o</w:t>
      </w:r>
      <w:r w:rsidRPr="000E6A1E">
        <w:rPr>
          <w:lang w:val="pt-AO"/>
        </w:rPr>
        <w:t xml:space="preserve">s </w:t>
      </w:r>
      <w:r>
        <w:rPr>
          <w:lang w:val="pt-AO"/>
        </w:rPr>
        <w:t>momentos em que estivéssemos disponíveis, como: depois das aulas, aos sábados, domingos e aos dias em que não tivéssemos provas nesta semana de exames,</w:t>
      </w:r>
      <w:r w:rsidRPr="000E6A1E">
        <w:rPr>
          <w:lang w:val="pt-AO"/>
        </w:rPr>
        <w:t xml:space="preserve"> para alinhar progresso e solucionar dúvidas.</w:t>
      </w:r>
    </w:p>
    <w:p w14:paraId="41F6F1CE" w14:textId="77777777" w:rsidR="000E6A1E" w:rsidRPr="000E6A1E" w:rsidRDefault="000E6A1E" w:rsidP="000E6A1E">
      <w:pPr>
        <w:numPr>
          <w:ilvl w:val="0"/>
          <w:numId w:val="10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Responsabilidades</w:t>
      </w:r>
      <w:r w:rsidRPr="000E6A1E">
        <w:rPr>
          <w:lang w:val="pt-AO"/>
        </w:rPr>
        <w:t>:</w:t>
      </w:r>
    </w:p>
    <w:p w14:paraId="39A74B5F" w14:textId="7F0F6AAD" w:rsidR="000E6A1E" w:rsidRPr="000E6A1E" w:rsidRDefault="000E6A1E" w:rsidP="000E6A1E">
      <w:pPr>
        <w:numPr>
          <w:ilvl w:val="1"/>
          <w:numId w:val="10"/>
        </w:numPr>
        <w:spacing w:line="259" w:lineRule="auto"/>
        <w:jc w:val="left"/>
        <w:rPr>
          <w:lang w:val="pt-AO"/>
        </w:rPr>
      </w:pPr>
      <w:r>
        <w:rPr>
          <w:b/>
          <w:bCs/>
          <w:lang w:val="pt-AO"/>
        </w:rPr>
        <w:t>Emanuel</w:t>
      </w:r>
      <w:r w:rsidRPr="000E6A1E">
        <w:rPr>
          <w:lang w:val="pt-AO"/>
        </w:rPr>
        <w:t>: Definiu a arquitetura geral, implementou a tabela hash de membros</w:t>
      </w:r>
      <w:r w:rsidR="000D3DFF">
        <w:rPr>
          <w:lang w:val="pt-AO"/>
        </w:rPr>
        <w:t xml:space="preserve">, TADs padrões </w:t>
      </w:r>
      <w:r w:rsidRPr="000E6A1E">
        <w:rPr>
          <w:lang w:val="pt-AO"/>
        </w:rPr>
        <w:t>e coordenou a integração dos módulos.</w:t>
      </w:r>
    </w:p>
    <w:p w14:paraId="620345B0" w14:textId="35A75444" w:rsidR="000E6A1E" w:rsidRPr="000E6A1E" w:rsidRDefault="000E6A1E" w:rsidP="000E6A1E">
      <w:pPr>
        <w:numPr>
          <w:ilvl w:val="1"/>
          <w:numId w:val="10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Carlos</w:t>
      </w:r>
      <w:r w:rsidRPr="000E6A1E">
        <w:rPr>
          <w:lang w:val="pt-AO"/>
        </w:rPr>
        <w:t>: Ficou responsável pelo TAD de grafos, incluindo listas de adjacência para modelar mensagens e bloqueios.</w:t>
      </w:r>
    </w:p>
    <w:p w14:paraId="32956A66" w14:textId="1BE10B43" w:rsidR="000E6A1E" w:rsidRPr="000E6A1E" w:rsidRDefault="000E6A1E" w:rsidP="000E6A1E">
      <w:pPr>
        <w:numPr>
          <w:ilvl w:val="1"/>
          <w:numId w:val="10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Abel</w:t>
      </w:r>
      <w:r w:rsidRPr="000E6A1E">
        <w:rPr>
          <w:lang w:val="pt-AO"/>
        </w:rPr>
        <w:t xml:space="preserve">: Implementou o TAD de </w:t>
      </w:r>
      <w:r w:rsidR="000D7D1B">
        <w:rPr>
          <w:lang w:val="pt-AO"/>
        </w:rPr>
        <w:t xml:space="preserve">mensgem </w:t>
      </w:r>
      <w:r w:rsidRPr="000E6A1E">
        <w:rPr>
          <w:lang w:val="pt-AO"/>
        </w:rPr>
        <w:t xml:space="preserve">e mecanismos de partilha, </w:t>
      </w:r>
      <w:r>
        <w:rPr>
          <w:lang w:val="pt-AO"/>
        </w:rPr>
        <w:t xml:space="preserve">e também cuidou </w:t>
      </w:r>
      <w:r w:rsidRPr="000E6A1E">
        <w:rPr>
          <w:lang w:val="pt-AO"/>
        </w:rPr>
        <w:t>da interface textual de menus.</w:t>
      </w:r>
    </w:p>
    <w:p w14:paraId="3ACCBBFB" w14:textId="1154265B" w:rsidR="000E6A1E" w:rsidRPr="000E6A1E" w:rsidRDefault="000E6A1E" w:rsidP="000E6A1E">
      <w:pPr>
        <w:spacing w:line="259" w:lineRule="auto"/>
        <w:jc w:val="left"/>
        <w:rPr>
          <w:lang w:val="pt-AO"/>
        </w:rPr>
      </w:pPr>
      <w:r w:rsidRPr="000E6A1E">
        <w:rPr>
          <w:lang w:val="pt-AO"/>
        </w:rPr>
        <w:t xml:space="preserve">Usamos o GitHub Projects para criar issues específicas (ex.: “RF05 – Enviar Mensagem para Equipa”) e acompanhar o progresso em </w:t>
      </w:r>
      <w:r w:rsidRPr="000E6A1E">
        <w:rPr>
          <w:i/>
          <w:iCs/>
          <w:lang w:val="pt-AO"/>
        </w:rPr>
        <w:t>quadros Kanban</w:t>
      </w:r>
      <w:r>
        <w:rPr>
          <w:lang w:val="pt-AO"/>
        </w:rPr>
        <w:t>.</w:t>
      </w:r>
    </w:p>
    <w:p w14:paraId="5B545F0E" w14:textId="61DD2773" w:rsidR="000E6A1E" w:rsidRPr="000E6A1E" w:rsidRDefault="000E6A1E" w:rsidP="000E6A1E">
      <w:pPr>
        <w:pStyle w:val="Heading2"/>
        <w:rPr>
          <w:lang w:val="pt-AO"/>
        </w:rPr>
      </w:pPr>
      <w:bookmarkStart w:id="40" w:name="_Toc202822189"/>
      <w:r w:rsidRPr="000E6A1E">
        <w:rPr>
          <w:lang w:val="pt-AO"/>
        </w:rPr>
        <w:t>Escolha de Estruturas de Dados</w:t>
      </w:r>
      <w:bookmarkEnd w:id="40"/>
    </w:p>
    <w:p w14:paraId="4ECF71E1" w14:textId="7774BB4F" w:rsidR="000E6A1E" w:rsidRPr="000E6A1E" w:rsidRDefault="000E6A1E" w:rsidP="000E6A1E">
      <w:pPr>
        <w:numPr>
          <w:ilvl w:val="0"/>
          <w:numId w:val="11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Tabela Hash</w:t>
      </w:r>
      <w:r>
        <w:rPr>
          <w:b/>
          <w:bCs/>
          <w:lang w:val="pt-AO"/>
        </w:rPr>
        <w:t xml:space="preserve">: </w:t>
      </w:r>
      <w:r w:rsidRPr="000E6A1E">
        <w:rPr>
          <w:lang w:val="pt-AO"/>
        </w:rPr>
        <w:t>para busca rápida de membros por email, garantindo</w:t>
      </w:r>
      <w:r>
        <w:rPr>
          <w:lang w:val="pt-AO"/>
        </w:rPr>
        <w:t xml:space="preserve"> </w:t>
      </w:r>
      <w:r w:rsidRPr="000E6A1E">
        <w:rPr>
          <w:lang w:val="pt-AO"/>
        </w:rPr>
        <w:t>complexidade média O(1).</w:t>
      </w:r>
      <w:r>
        <w:rPr>
          <w:lang w:val="pt-AO"/>
        </w:rPr>
        <w:t xml:space="preserve"> Foi reutilizado essa estrutura de projectos passados.</w:t>
      </w:r>
    </w:p>
    <w:p w14:paraId="07509DC2" w14:textId="77777777" w:rsidR="000E6A1E" w:rsidRPr="000E6A1E" w:rsidRDefault="000E6A1E" w:rsidP="000E6A1E">
      <w:pPr>
        <w:numPr>
          <w:ilvl w:val="0"/>
          <w:numId w:val="11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Grafo com lista de adjacência</w:t>
      </w:r>
      <w:r w:rsidRPr="000E6A1E">
        <w:rPr>
          <w:lang w:val="pt-AO"/>
        </w:rPr>
        <w:t>:</w:t>
      </w:r>
      <w:r w:rsidRPr="000E6A1E">
        <w:rPr>
          <w:lang w:val="pt-AO"/>
        </w:rPr>
        <w:br/>
        <w:t>Representa ligações entre utilizadores; essencial para mensageria em grupo e pesquisa de caminhos (BFS/DFS).</w:t>
      </w:r>
    </w:p>
    <w:p w14:paraId="3AC0C6DC" w14:textId="77777777" w:rsidR="000E6A1E" w:rsidRPr="000E6A1E" w:rsidRDefault="000E6A1E" w:rsidP="000E6A1E">
      <w:pPr>
        <w:numPr>
          <w:ilvl w:val="0"/>
          <w:numId w:val="11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Listas ligadas</w:t>
      </w:r>
      <w:r w:rsidRPr="000E6A1E">
        <w:rPr>
          <w:lang w:val="pt-AO"/>
        </w:rPr>
        <w:t>:</w:t>
      </w:r>
      <w:r w:rsidRPr="000E6A1E">
        <w:rPr>
          <w:lang w:val="pt-AO"/>
        </w:rPr>
        <w:br/>
        <w:t>Para gerir documentos compartilhados de forma dinâmica, sem conhecimento prévio do número de ficheiros.</w:t>
      </w:r>
    </w:p>
    <w:p w14:paraId="17A6940D" w14:textId="474E6F82" w:rsidR="000E6A1E" w:rsidRPr="000E6A1E" w:rsidRDefault="000E6A1E" w:rsidP="001C3D4A">
      <w:pPr>
        <w:pStyle w:val="Heading2"/>
        <w:rPr>
          <w:lang w:val="pt-AO"/>
        </w:rPr>
      </w:pPr>
      <w:bookmarkStart w:id="41" w:name="_Toc202822190"/>
      <w:r w:rsidRPr="000E6A1E">
        <w:rPr>
          <w:lang w:val="pt-AO"/>
        </w:rPr>
        <w:t>Uso de Bibliotecas e Ferramentas Extras</w:t>
      </w:r>
      <w:bookmarkEnd w:id="41"/>
    </w:p>
    <w:p w14:paraId="6C8A82FF" w14:textId="77777777" w:rsidR="000E6A1E" w:rsidRPr="000E6A1E" w:rsidRDefault="000E6A1E" w:rsidP="000E6A1E">
      <w:pPr>
        <w:numPr>
          <w:ilvl w:val="0"/>
          <w:numId w:val="12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Bibliotecas C padrão</w:t>
      </w:r>
      <w:r w:rsidRPr="000E6A1E">
        <w:rPr>
          <w:lang w:val="pt-AO"/>
        </w:rPr>
        <w:t xml:space="preserve"> (&lt;stdio.h&gt;, &lt;stdlib.h&gt;, &lt;string.h&gt;):</w:t>
      </w:r>
      <w:r w:rsidRPr="000E6A1E">
        <w:rPr>
          <w:lang w:val="pt-AO"/>
        </w:rPr>
        <w:br/>
        <w:t>Suficientes para alocação dinâmica, manipulação de strings e entradas/saídas.</w:t>
      </w:r>
    </w:p>
    <w:p w14:paraId="0F017FCE" w14:textId="5B7622E3" w:rsidR="000E6A1E" w:rsidRPr="000E6A1E" w:rsidRDefault="000E6A1E" w:rsidP="000E6A1E">
      <w:pPr>
        <w:numPr>
          <w:ilvl w:val="0"/>
          <w:numId w:val="12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Git &amp; GitHub</w:t>
      </w:r>
      <w:r w:rsidRPr="000E6A1E">
        <w:rPr>
          <w:lang w:val="pt-AO"/>
        </w:rPr>
        <w:t>:</w:t>
      </w:r>
      <w:r w:rsidR="00EE4056">
        <w:rPr>
          <w:lang w:val="pt-AO"/>
        </w:rPr>
        <w:t xml:space="preserve"> </w:t>
      </w:r>
      <w:r w:rsidRPr="000E6A1E">
        <w:rPr>
          <w:lang w:val="pt-AO"/>
        </w:rPr>
        <w:t>Versionamento colaborativo, revisão de código via pull requests e histórico claro de alterações.</w:t>
      </w:r>
    </w:p>
    <w:p w14:paraId="0E9F75BD" w14:textId="062570BB" w:rsidR="000E6A1E" w:rsidRPr="000E6A1E" w:rsidRDefault="000E6A1E" w:rsidP="001C3D4A">
      <w:pPr>
        <w:pStyle w:val="Heading2"/>
        <w:rPr>
          <w:lang w:val="pt-AO"/>
        </w:rPr>
      </w:pPr>
      <w:bookmarkStart w:id="42" w:name="_Toc202822191"/>
      <w:r w:rsidRPr="000E6A1E">
        <w:rPr>
          <w:lang w:val="pt-AO"/>
        </w:rPr>
        <w:t>Decisões de Design e Boas Práticas</w:t>
      </w:r>
      <w:bookmarkEnd w:id="42"/>
    </w:p>
    <w:p w14:paraId="167485DD" w14:textId="77777777" w:rsidR="000E6A1E" w:rsidRPr="000E6A1E" w:rsidRDefault="000E6A1E" w:rsidP="000E6A1E">
      <w:pPr>
        <w:numPr>
          <w:ilvl w:val="0"/>
          <w:numId w:val="13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Modularização</w:t>
      </w:r>
      <w:r w:rsidRPr="000E6A1E">
        <w:rPr>
          <w:lang w:val="pt-AO"/>
        </w:rPr>
        <w:t>: Cada TAD em ficheiro .h/.c separado, isolando responsabilidades e facilitando testes unitários parciais.</w:t>
      </w:r>
    </w:p>
    <w:p w14:paraId="0F403D97" w14:textId="77777777" w:rsidR="000E6A1E" w:rsidRPr="000E6A1E" w:rsidRDefault="000E6A1E" w:rsidP="000E6A1E">
      <w:pPr>
        <w:numPr>
          <w:ilvl w:val="0"/>
          <w:numId w:val="13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Mensagens de Feedback</w:t>
      </w:r>
      <w:r w:rsidRPr="000E6A1E">
        <w:rPr>
          <w:lang w:val="pt-AO"/>
        </w:rPr>
        <w:t>: Todas as operações críticas (cadastro, login, envio de mensagem) retornam mensagens de sucesso ou erro claras, melhorando a usabilidade.</w:t>
      </w:r>
    </w:p>
    <w:p w14:paraId="1A126015" w14:textId="099DCBEE" w:rsidR="000E6A1E" w:rsidRPr="00EE4056" w:rsidRDefault="000E6A1E" w:rsidP="00EE4056">
      <w:pPr>
        <w:numPr>
          <w:ilvl w:val="0"/>
          <w:numId w:val="13"/>
        </w:numPr>
        <w:spacing w:line="259" w:lineRule="auto"/>
        <w:jc w:val="left"/>
        <w:rPr>
          <w:lang w:val="pt-AO"/>
        </w:rPr>
      </w:pPr>
      <w:r w:rsidRPr="000E6A1E">
        <w:rPr>
          <w:b/>
          <w:bCs/>
          <w:lang w:val="pt-AO"/>
        </w:rPr>
        <w:t>Validações</w:t>
      </w:r>
      <w:r w:rsidRPr="000E6A1E">
        <w:rPr>
          <w:lang w:val="pt-AO"/>
        </w:rPr>
        <w:t>: Verificações de entrada (e</w:t>
      </w:r>
      <w:r w:rsidRPr="000E6A1E">
        <w:rPr>
          <w:lang w:val="pt-AO"/>
        </w:rPr>
        <w:noBreakHyphen/>
        <w:t>mail válido, membro ativo) antes de qualquer operação, evitando acessos inválidos e bugs.</w:t>
      </w:r>
    </w:p>
    <w:p w14:paraId="02658F46" w14:textId="14E46C10" w:rsidR="0090350A" w:rsidRDefault="0090350A">
      <w:pPr>
        <w:spacing w:line="259" w:lineRule="auto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0A7699F2" w14:textId="2FE86B35" w:rsidR="00505137" w:rsidRDefault="00845C17" w:rsidP="00505137">
      <w:pPr>
        <w:pStyle w:val="Heading1"/>
      </w:pPr>
      <w:bookmarkStart w:id="43" w:name="_Toc202822192"/>
      <w:r>
        <w:t>CONCLUSÃO</w:t>
      </w:r>
      <w:bookmarkEnd w:id="43"/>
    </w:p>
    <w:p w14:paraId="17848D31" w14:textId="77777777" w:rsidR="001C3D4A" w:rsidRPr="001C3D4A" w:rsidRDefault="001C3D4A" w:rsidP="001C3D4A">
      <w:pPr>
        <w:rPr>
          <w:lang w:val="pt-AO"/>
        </w:rPr>
      </w:pPr>
      <w:r w:rsidRPr="001C3D4A">
        <w:rPr>
          <w:lang w:val="pt-AO"/>
        </w:rPr>
        <w:t>Ao longo deste projeto de Plataforma de Comunicação, consolidámos diversos conceitos fundamentais da disciplina de Estrutura de Dados II e enfrentámos desafios que nos fizeram crescer como programadores e como equipa. Entre as principais aprendizagens, destacam</w:t>
      </w:r>
      <w:r w:rsidRPr="001C3D4A">
        <w:rPr>
          <w:lang w:val="pt-AO"/>
        </w:rPr>
        <w:noBreakHyphen/>
        <w:t>se:</w:t>
      </w:r>
    </w:p>
    <w:p w14:paraId="53295655" w14:textId="77777777" w:rsidR="001C3D4A" w:rsidRPr="001C3D4A" w:rsidRDefault="001C3D4A" w:rsidP="001C3D4A">
      <w:pPr>
        <w:numPr>
          <w:ilvl w:val="0"/>
          <w:numId w:val="14"/>
        </w:numPr>
        <w:tabs>
          <w:tab w:val="num" w:pos="720"/>
        </w:tabs>
        <w:rPr>
          <w:lang w:val="pt-AO"/>
        </w:rPr>
      </w:pPr>
      <w:r w:rsidRPr="001C3D4A">
        <w:rPr>
          <w:lang w:val="pt-AO"/>
        </w:rPr>
        <w:t>Abstração e Modularidade: Ao criar Tipos Abstratos de Dados para Membro, Equipa e Documento, aprendemos a separar responsabilidades, facilitando a leitura, manutenção e testes do código.</w:t>
      </w:r>
    </w:p>
    <w:p w14:paraId="73E1EA4B" w14:textId="77777777" w:rsidR="001C3D4A" w:rsidRPr="001C3D4A" w:rsidRDefault="001C3D4A" w:rsidP="001C3D4A">
      <w:pPr>
        <w:numPr>
          <w:ilvl w:val="0"/>
          <w:numId w:val="14"/>
        </w:numPr>
        <w:tabs>
          <w:tab w:val="num" w:pos="720"/>
        </w:tabs>
        <w:rPr>
          <w:lang w:val="pt-AO"/>
        </w:rPr>
      </w:pPr>
      <w:r w:rsidRPr="001C3D4A">
        <w:rPr>
          <w:lang w:val="pt-AO"/>
        </w:rPr>
        <w:t>Eficiência de Acesso: A implementação da tabela hash reforçou a importância de escolher estruturas apropriadas para garantir buscas em tempo médio constante, alinhando</w:t>
      </w:r>
      <w:r w:rsidRPr="001C3D4A">
        <w:rPr>
          <w:lang w:val="pt-AO"/>
        </w:rPr>
        <w:noBreakHyphen/>
        <w:t>se aos ensinamentos de hashing abordados no programa.</w:t>
      </w:r>
    </w:p>
    <w:p w14:paraId="3CE64345" w14:textId="77777777" w:rsidR="001C3D4A" w:rsidRPr="001C3D4A" w:rsidRDefault="001C3D4A" w:rsidP="001C3D4A">
      <w:pPr>
        <w:numPr>
          <w:ilvl w:val="0"/>
          <w:numId w:val="14"/>
        </w:numPr>
        <w:tabs>
          <w:tab w:val="num" w:pos="720"/>
        </w:tabs>
        <w:rPr>
          <w:lang w:val="pt-AO"/>
        </w:rPr>
      </w:pPr>
      <w:r w:rsidRPr="001C3D4A">
        <w:rPr>
          <w:lang w:val="pt-AO"/>
        </w:rPr>
        <w:t>Modelagem com Grafos: Utilizámos listas de adjacência para representar ligações entre utilizadores, permitindo que os algoritmos de pesquisa em largura (BFS) e profundidade (DFS) pudessem ser aplicados a cenários reais de mensageria.</w:t>
      </w:r>
    </w:p>
    <w:p w14:paraId="68AF8A00" w14:textId="77777777" w:rsidR="001C3D4A" w:rsidRPr="001C3D4A" w:rsidRDefault="001C3D4A" w:rsidP="001C3D4A">
      <w:pPr>
        <w:numPr>
          <w:ilvl w:val="0"/>
          <w:numId w:val="14"/>
        </w:numPr>
        <w:tabs>
          <w:tab w:val="num" w:pos="720"/>
        </w:tabs>
        <w:rPr>
          <w:lang w:val="pt-AO"/>
        </w:rPr>
      </w:pPr>
      <w:r w:rsidRPr="001C3D4A">
        <w:rPr>
          <w:lang w:val="pt-AO"/>
        </w:rPr>
        <w:t>Trabalho em Equipa: A divisão clara de tarefas, as revisões de código via GitHub e as reuniões semanais foram essenciais para coordenar esforços e resolver conflitos de implementação de forma ágil.</w:t>
      </w:r>
    </w:p>
    <w:p w14:paraId="314E1D55" w14:textId="77777777" w:rsidR="001C3D4A" w:rsidRPr="001C3D4A" w:rsidRDefault="001C3D4A" w:rsidP="001C3D4A">
      <w:pPr>
        <w:rPr>
          <w:lang w:val="pt-AO"/>
        </w:rPr>
      </w:pPr>
      <w:r w:rsidRPr="001C3D4A">
        <w:rPr>
          <w:lang w:val="pt-AO"/>
        </w:rPr>
        <w:t>Enfrentámos ainda várias dificuldades, tais como:</w:t>
      </w:r>
    </w:p>
    <w:p w14:paraId="1CC81EF9" w14:textId="77777777" w:rsidR="001C3D4A" w:rsidRPr="001C3D4A" w:rsidRDefault="001C3D4A" w:rsidP="001C3D4A">
      <w:pPr>
        <w:numPr>
          <w:ilvl w:val="0"/>
          <w:numId w:val="15"/>
        </w:numPr>
        <w:tabs>
          <w:tab w:val="num" w:pos="720"/>
        </w:tabs>
        <w:rPr>
          <w:lang w:val="pt-AO"/>
        </w:rPr>
      </w:pPr>
      <w:r w:rsidRPr="001C3D4A">
        <w:rPr>
          <w:lang w:val="pt-AO"/>
        </w:rPr>
        <w:t>Gerir memória dinâmica em C: Assegurar a alocação e libertação correta de listas ligadas e arrays de ponteiros exigiu atenção rigorosa para evitar leaks e acessos inválidos.</w:t>
      </w:r>
    </w:p>
    <w:p w14:paraId="4458E8CF" w14:textId="77777777" w:rsidR="001C3D4A" w:rsidRPr="001C3D4A" w:rsidRDefault="001C3D4A" w:rsidP="001C3D4A">
      <w:pPr>
        <w:numPr>
          <w:ilvl w:val="0"/>
          <w:numId w:val="15"/>
        </w:numPr>
        <w:tabs>
          <w:tab w:val="num" w:pos="720"/>
        </w:tabs>
        <w:rPr>
          <w:lang w:val="pt-AO"/>
        </w:rPr>
      </w:pPr>
      <w:r w:rsidRPr="001C3D4A">
        <w:rPr>
          <w:lang w:val="pt-AO"/>
        </w:rPr>
        <w:t>Sincronizar permissão e fluxo: Garantir que apenas admins criassem equipas, que corporativos pudessem bloquear utilizadores, e que convidados tivessem acesso restrito, demandou regras de negócio bem definidas e testes exaustivos.</w:t>
      </w:r>
    </w:p>
    <w:p w14:paraId="21E82970" w14:textId="77777777" w:rsidR="001C3D4A" w:rsidRPr="001C3D4A" w:rsidRDefault="001C3D4A" w:rsidP="001C3D4A">
      <w:pPr>
        <w:numPr>
          <w:ilvl w:val="0"/>
          <w:numId w:val="15"/>
        </w:numPr>
        <w:tabs>
          <w:tab w:val="num" w:pos="720"/>
        </w:tabs>
        <w:rPr>
          <w:lang w:val="pt-AO"/>
        </w:rPr>
      </w:pPr>
      <w:r w:rsidRPr="001C3D4A">
        <w:rPr>
          <w:lang w:val="pt-AO"/>
        </w:rPr>
        <w:t>Balancear simplicidade e escalabilidade: Encontrar um compromisso entre estruturas fáceis de entender (arrays estáticos) e soluções mais flexíveis (listas ligadas, grafos) fez</w:t>
      </w:r>
      <w:r w:rsidRPr="001C3D4A">
        <w:rPr>
          <w:lang w:val="pt-AO"/>
        </w:rPr>
        <w:noBreakHyphen/>
        <w:t>nos refletir sobre trade</w:t>
      </w:r>
      <w:r w:rsidRPr="001C3D4A">
        <w:rPr>
          <w:lang w:val="pt-AO"/>
        </w:rPr>
        <w:noBreakHyphen/>
        <w:t>offs de complexidade.</w:t>
      </w:r>
    </w:p>
    <w:p w14:paraId="5BFC2BA5" w14:textId="660114A7" w:rsidR="004D5A8D" w:rsidRPr="001C3D4A" w:rsidRDefault="001C3D4A" w:rsidP="004D5A8D">
      <w:pPr>
        <w:rPr>
          <w:lang w:val="pt-AO"/>
        </w:rPr>
      </w:pPr>
      <w:r w:rsidRPr="001C3D4A">
        <w:rPr>
          <w:lang w:val="pt-AO"/>
        </w:rPr>
        <w:t>Em suma, este trabalho não só validou a nossa compreensão dos tópicos estudados, mas também demonstrou como estruturá</w:t>
      </w:r>
      <w:r w:rsidRPr="001C3D4A">
        <w:rPr>
          <w:lang w:val="pt-AO"/>
        </w:rPr>
        <w:noBreakHyphen/>
        <w:t>los em soluções concretas, preparando</w:t>
      </w:r>
      <w:r w:rsidRPr="001C3D4A">
        <w:rPr>
          <w:lang w:val="pt-AO"/>
        </w:rPr>
        <w:noBreakHyphen/>
        <w:t>nos para desafios posteriores na Engenharia Informática.</w:t>
      </w:r>
    </w:p>
    <w:p w14:paraId="74234DC0" w14:textId="77777777" w:rsidR="004D5A8D" w:rsidRDefault="004D5A8D">
      <w:pPr>
        <w:spacing w:line="259" w:lineRule="auto"/>
        <w:jc w:val="left"/>
        <w:rPr>
          <w:rFonts w:eastAsiaTheme="majorEastAsia" w:cstheme="majorBidi"/>
          <w:b/>
          <w:szCs w:val="32"/>
        </w:rPr>
      </w:pPr>
      <w:bookmarkStart w:id="44" w:name="_Toc182709275"/>
      <w:bookmarkStart w:id="45" w:name="_Toc182709333"/>
      <w:r>
        <w:br w:type="page"/>
      </w:r>
    </w:p>
    <w:p w14:paraId="2E7A3BB6" w14:textId="729C7E3E" w:rsidR="000121D6" w:rsidRDefault="00845C17" w:rsidP="000E6A1E">
      <w:pPr>
        <w:pStyle w:val="Heading1"/>
        <w:numPr>
          <w:ilvl w:val="0"/>
          <w:numId w:val="0"/>
        </w:numPr>
      </w:pPr>
      <w:bookmarkStart w:id="46" w:name="_Toc202822193"/>
      <w:bookmarkEnd w:id="44"/>
      <w:bookmarkEnd w:id="45"/>
      <w:r>
        <w:t>BI</w:t>
      </w:r>
      <w:r w:rsidR="00392E54">
        <w:t>BLI</w:t>
      </w:r>
      <w:r>
        <w:t>OGRAFIA</w:t>
      </w:r>
      <w:bookmarkEnd w:id="46"/>
    </w:p>
    <w:p w14:paraId="4E158B5E" w14:textId="7BE81799" w:rsidR="001C3D4A" w:rsidRPr="001C3D4A" w:rsidRDefault="001C3D4A" w:rsidP="001C3D4A">
      <w:pPr>
        <w:rPr>
          <w:lang w:val="pt-AO"/>
        </w:rPr>
      </w:pPr>
      <w:r w:rsidRPr="001C3D4A">
        <w:rPr>
          <w:lang w:val="pt-AO"/>
        </w:rPr>
        <w:t xml:space="preserve">Aho, A. V., Hopcroft, J. E., &amp; Ullman, J. D. (1983). </w:t>
      </w:r>
      <w:r w:rsidRPr="001C3D4A">
        <w:rPr>
          <w:i/>
          <w:iCs/>
          <w:lang w:val="pt-AO"/>
        </w:rPr>
        <w:t>Data Structures and Algorithms</w:t>
      </w:r>
      <w:r w:rsidRPr="001C3D4A">
        <w:rPr>
          <w:lang w:val="pt-AO"/>
        </w:rPr>
        <w:t>. Addison</w:t>
      </w:r>
      <w:r w:rsidRPr="001C3D4A">
        <w:rPr>
          <w:lang w:val="pt-AO"/>
        </w:rPr>
        <w:noBreakHyphen/>
        <w:t>Wesley.</w:t>
      </w:r>
    </w:p>
    <w:p w14:paraId="2B907A61" w14:textId="2250718F" w:rsidR="001C3D4A" w:rsidRPr="001C3D4A" w:rsidRDefault="001C3D4A" w:rsidP="001C3D4A">
      <w:pPr>
        <w:rPr>
          <w:lang w:val="pt-AO"/>
        </w:rPr>
      </w:pPr>
      <w:r w:rsidRPr="001C3D4A">
        <w:rPr>
          <w:lang w:val="pt-AO"/>
        </w:rPr>
        <w:t xml:space="preserve">Bhargava, A. (2016). </w:t>
      </w:r>
      <w:r w:rsidRPr="001C3D4A">
        <w:rPr>
          <w:i/>
          <w:iCs/>
          <w:lang w:val="pt-AO"/>
        </w:rPr>
        <w:t>Entendendo algoritmos: Um guia ilustrado para programadores e outros curiosos</w:t>
      </w:r>
      <w:r w:rsidRPr="001C3D4A">
        <w:rPr>
          <w:lang w:val="pt-AO"/>
        </w:rPr>
        <w:t xml:space="preserve"> (1ª ed.). Alta Books.</w:t>
      </w:r>
    </w:p>
    <w:p w14:paraId="60B39DEC" w14:textId="1B7FBDEE" w:rsidR="001C3D4A" w:rsidRPr="001C3D4A" w:rsidRDefault="001C3D4A" w:rsidP="001C3D4A">
      <w:pPr>
        <w:rPr>
          <w:lang w:val="pt-AO"/>
        </w:rPr>
      </w:pPr>
      <w:r w:rsidRPr="001C3D4A">
        <w:rPr>
          <w:lang w:val="pt-AO"/>
        </w:rPr>
        <w:t xml:space="preserve">Cormen, T. H., Leiserson, C. E., Rivest, R. L., &amp; Stein, C. (2009). </w:t>
      </w:r>
      <w:r w:rsidRPr="001C3D4A">
        <w:rPr>
          <w:i/>
          <w:iCs/>
          <w:lang w:val="pt-AO"/>
        </w:rPr>
        <w:t>Introduction to Algorithms</w:t>
      </w:r>
      <w:r w:rsidRPr="001C3D4A">
        <w:rPr>
          <w:lang w:val="pt-AO"/>
        </w:rPr>
        <w:t xml:space="preserve"> (3ª ed.). MIT Press.</w:t>
      </w:r>
    </w:p>
    <w:p w14:paraId="65BE59E6" w14:textId="3F31F4FF" w:rsidR="001C3D4A" w:rsidRPr="001C3D4A" w:rsidRDefault="001C3D4A" w:rsidP="001C3D4A">
      <w:pPr>
        <w:rPr>
          <w:lang w:val="pt-AO"/>
        </w:rPr>
      </w:pPr>
      <w:r w:rsidRPr="001C3D4A">
        <w:rPr>
          <w:lang w:val="pt-AO"/>
        </w:rPr>
        <w:t xml:space="preserve">Sedgewick, R., &amp; Wayne, K. (2011). </w:t>
      </w:r>
      <w:r w:rsidRPr="001C3D4A">
        <w:rPr>
          <w:i/>
          <w:iCs/>
          <w:lang w:val="pt-AO"/>
        </w:rPr>
        <w:t>Algorithms</w:t>
      </w:r>
      <w:r w:rsidRPr="001C3D4A">
        <w:rPr>
          <w:lang w:val="pt-AO"/>
        </w:rPr>
        <w:t xml:space="preserve"> (4ª ed.). Addison</w:t>
      </w:r>
      <w:r w:rsidRPr="001C3D4A">
        <w:rPr>
          <w:lang w:val="pt-AO"/>
        </w:rPr>
        <w:noBreakHyphen/>
        <w:t>Wesley.</w:t>
      </w:r>
    </w:p>
    <w:p w14:paraId="4670A05B" w14:textId="118F14D2" w:rsidR="000E6A1E" w:rsidRDefault="001C3D4A" w:rsidP="000E6A1E">
      <w:pPr>
        <w:rPr>
          <w:lang w:val="pt-AO"/>
        </w:rPr>
      </w:pPr>
      <w:r w:rsidRPr="001C3D4A">
        <w:rPr>
          <w:lang w:val="pt-AO"/>
        </w:rPr>
        <w:t xml:space="preserve">University of Birmingham. (2025). </w:t>
      </w:r>
      <w:r w:rsidRPr="001C3D4A">
        <w:rPr>
          <w:i/>
          <w:iCs/>
          <w:lang w:val="pt-AO"/>
        </w:rPr>
        <w:t>Data Structures and Algorithms – Lecture Notes</w:t>
      </w:r>
      <w:r w:rsidRPr="001C3D4A">
        <w:rPr>
          <w:lang w:val="pt-AO"/>
        </w:rPr>
        <w:t>. University of Birmingham.</w:t>
      </w:r>
    </w:p>
    <w:p w14:paraId="144AC5D7" w14:textId="4D28B1F2" w:rsidR="00EE4056" w:rsidRDefault="00EE4056" w:rsidP="00EE4056">
      <w:pPr>
        <w:rPr>
          <w:lang w:val="pt-AO"/>
        </w:rPr>
      </w:pPr>
      <w:r w:rsidRPr="00EE4056">
        <w:rPr>
          <w:lang w:val="pt-AO"/>
        </w:rPr>
        <w:t>António, S. (2024/2025). AULA 19_20 – Hash Table [Slides]. Departamento de Engenharia e Tecnologia, ISPTEC.</w:t>
      </w:r>
    </w:p>
    <w:p w14:paraId="12919810" w14:textId="77777777" w:rsidR="00EE4056" w:rsidRDefault="00EE4056" w:rsidP="00EE4056">
      <w:pPr>
        <w:rPr>
          <w:lang w:val="pt-AO"/>
        </w:rPr>
      </w:pPr>
      <w:r w:rsidRPr="00EE4056">
        <w:rPr>
          <w:lang w:val="pt-AO"/>
        </w:rPr>
        <w:t>António, S. (2024/2025). AULA 23_24 – GRAFOS [Slides]. Departamento de Engenharia e Tecnologia, ISPTEC.</w:t>
      </w:r>
    </w:p>
    <w:p w14:paraId="39F00921" w14:textId="09C63F27" w:rsidR="00EE4056" w:rsidRPr="00EE4056" w:rsidRDefault="00EE4056" w:rsidP="00EE4056">
      <w:r w:rsidRPr="00EE4056">
        <w:t>António, S. (2024/2025). AULA 25_26 – GRAFOS – MST [Slides]. Departamento de Engenharia e Tecnologia, ISPTEC.</w:t>
      </w:r>
    </w:p>
    <w:p w14:paraId="25719C9A" w14:textId="77777777" w:rsidR="00EE4056" w:rsidRPr="00EE4056" w:rsidRDefault="00EE4056" w:rsidP="00EE4056">
      <w:pPr>
        <w:rPr>
          <w:lang w:val="pt-AO"/>
        </w:rPr>
      </w:pPr>
    </w:p>
    <w:p w14:paraId="4E1A66EE" w14:textId="77777777" w:rsidR="00EE4056" w:rsidRPr="001C3D4A" w:rsidRDefault="00EE4056" w:rsidP="000E6A1E">
      <w:pPr>
        <w:rPr>
          <w:lang w:val="pt-AO"/>
        </w:rPr>
      </w:pPr>
    </w:p>
    <w:sectPr w:rsidR="00EE4056" w:rsidRPr="001C3D4A" w:rsidSect="008D7937">
      <w:footerReference w:type="default" r:id="rId23"/>
      <w:pgSz w:w="11906" w:h="16838"/>
      <w:pgMar w:top="1134" w:right="1418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DB93D" w14:textId="77777777" w:rsidR="00221E9B" w:rsidRDefault="00221E9B" w:rsidP="00CB0F85">
      <w:pPr>
        <w:spacing w:after="0"/>
      </w:pPr>
      <w:r>
        <w:separator/>
      </w:r>
    </w:p>
  </w:endnote>
  <w:endnote w:type="continuationSeparator" w:id="0">
    <w:p w14:paraId="273E4B2B" w14:textId="77777777" w:rsidR="00221E9B" w:rsidRDefault="00221E9B" w:rsidP="00CB0F85">
      <w:pPr>
        <w:spacing w:after="0"/>
      </w:pPr>
      <w:r>
        <w:continuationSeparator/>
      </w:r>
    </w:p>
  </w:endnote>
  <w:endnote w:type="continuationNotice" w:id="1">
    <w:p w14:paraId="0CD04D7B" w14:textId="77777777" w:rsidR="00221E9B" w:rsidRDefault="00221E9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4FA26" w14:textId="77777777" w:rsidR="00825A36" w:rsidRDefault="00825A36" w:rsidP="00825A36">
    <w:pPr>
      <w:jc w:val="center"/>
    </w:pPr>
    <w:r>
      <w:t>LUANDA</w:t>
    </w:r>
  </w:p>
  <w:p w14:paraId="5B5D6343" w14:textId="61F267BC" w:rsidR="000D6FC1" w:rsidRPr="0057022D" w:rsidRDefault="00D207E4" w:rsidP="00825A36">
    <w:pPr>
      <w:jc w:val="center"/>
    </w:pPr>
    <w:r>
      <w:fldChar w:fldCharType="begin"/>
    </w:r>
    <w:r>
      <w:instrText xml:space="preserve"> TIME  \@ "yyyy" </w:instrText>
    </w:r>
    <w:r>
      <w:fldChar w:fldCharType="separate"/>
    </w:r>
    <w:r w:rsidR="009A0D4B">
      <w:rPr>
        <w:noProof/>
      </w:rPr>
      <w:t>2025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A48B0" w14:textId="77777777" w:rsidR="00295E3C" w:rsidRDefault="00295E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2D46F" w14:textId="77777777" w:rsidR="00EC5621" w:rsidRPr="00250C99" w:rsidRDefault="00EC5621" w:rsidP="00250C99">
    <w:pPr>
      <w:pStyle w:val="Footer"/>
      <w:rPr>
        <w:sz w:val="20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1997A" w14:textId="77777777" w:rsidR="00295E3C" w:rsidRDefault="00295E3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8377941"/>
      <w:docPartObj>
        <w:docPartGallery w:val="Page Numbers (Bottom of Page)"/>
        <w:docPartUnique/>
      </w:docPartObj>
    </w:sdtPr>
    <w:sdtEndPr>
      <w:rPr>
        <w:sz w:val="20"/>
        <w:szCs w:val="18"/>
      </w:rPr>
    </w:sdtEndPr>
    <w:sdtContent>
      <w:p w14:paraId="32748FDB" w14:textId="77777777" w:rsidR="00A506E3" w:rsidRDefault="00B5253A" w:rsidP="00DF1EB7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4FA55A6D" wp14:editId="158AF48C">
                  <wp:simplePos x="0" y="0"/>
                  <wp:positionH relativeFrom="margin">
                    <wp:posOffset>2635885</wp:posOffset>
                  </wp:positionH>
                  <wp:positionV relativeFrom="bottomMargin">
                    <wp:posOffset>-90805</wp:posOffset>
                  </wp:positionV>
                  <wp:extent cx="551815" cy="238760"/>
                  <wp:effectExtent l="0" t="0" r="19685" b="27940"/>
                  <wp:wrapNone/>
                  <wp:docPr id="1349971866" name="Parênteses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C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A57067F" w14:textId="77777777" w:rsidR="00A506E3" w:rsidRPr="00417B81" w:rsidRDefault="00A506E3" w:rsidP="00146A17">
                              <w:pPr>
                                <w:jc w:val="center"/>
                              </w:pPr>
                              <w:r w:rsidRPr="00417B81">
                                <w:fldChar w:fldCharType="begin"/>
                              </w:r>
                              <w:r w:rsidRPr="00417B81">
                                <w:instrText>PAGE    \* MERGEFORMAT</w:instrText>
                              </w:r>
                              <w:r w:rsidRPr="00417B81">
                                <w:fldChar w:fldCharType="separate"/>
                              </w:r>
                              <w:r w:rsidRPr="00417B81">
                                <w:t>2</w:t>
                              </w:r>
                              <w:r w:rsidRPr="00417B81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FA55A6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arênteses 14" o:spid="_x0000_s1026" type="#_x0000_t185" style="position:absolute;left:0;text-align:left;margin-left:207.55pt;margin-top:-7.15pt;width:43.45pt;height:18.8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" filled="t" strokecolor="#ffc000" strokeweight="1pt">
                  <v:textbox inset=",0,,0">
                    <w:txbxContent>
                      <w:p w14:paraId="1A57067F" w14:textId="77777777" w:rsidR="00A506E3" w:rsidRPr="00417B81" w:rsidRDefault="00A506E3" w:rsidP="00146A17">
                        <w:pPr>
                          <w:jc w:val="center"/>
                        </w:pPr>
                        <w:r w:rsidRPr="00417B81">
                          <w:fldChar w:fldCharType="begin"/>
                        </w:r>
                        <w:r w:rsidRPr="00417B81">
                          <w:instrText>PAGE    \* MERGEFORMAT</w:instrText>
                        </w:r>
                        <w:r w:rsidRPr="00417B81">
                          <w:fldChar w:fldCharType="separate"/>
                        </w:r>
                        <w:r w:rsidRPr="00417B81">
                          <w:t>2</w:t>
                        </w:r>
                        <w:r w:rsidRPr="00417B81"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ED45662" wp14:editId="0302B7EF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38100</wp:posOffset>
                  </wp:positionV>
                  <wp:extent cx="5915660" cy="0"/>
                  <wp:effectExtent l="0" t="0" r="0" b="0"/>
                  <wp:wrapNone/>
                  <wp:docPr id="783463803" name="Conexão reta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1566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E26EFC6" id="Conexão reta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3pt" to="460.5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" strokecolor="#ffc000">
                  <v:stroke joinstyle="miter"/>
                </v:line>
              </w:pict>
            </mc:Fallback>
          </mc:AlternateContent>
        </w:r>
      </w:p>
      <w:sdt>
        <w:sdtPr>
          <w:rPr>
            <w:b/>
            <w:bCs/>
            <w:sz w:val="16"/>
            <w:szCs w:val="14"/>
          </w:rPr>
          <w:alias w:val="Company"/>
          <w:tag w:val=""/>
          <w:id w:val="-1288504831"/>
          <w:placeholder>
            <w:docPart w:val="100E13F91FB6410699214FCAE5D263C6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p w14:paraId="3CBF88AB" w14:textId="77777777" w:rsidR="00A506E3" w:rsidRPr="00DF1EB7" w:rsidRDefault="00A506E3" w:rsidP="00146A17">
            <w:pPr>
              <w:spacing w:after="0"/>
              <w:jc w:val="center"/>
              <w:rPr>
                <w:b/>
                <w:bCs/>
                <w:sz w:val="16"/>
                <w:szCs w:val="14"/>
              </w:rPr>
            </w:pPr>
            <w:r w:rsidRPr="00DF1EB7">
              <w:rPr>
                <w:b/>
                <w:bCs/>
                <w:sz w:val="16"/>
                <w:szCs w:val="14"/>
              </w:rPr>
              <w:t>INSTITUTO SUPERIOR POLITÉCNICO DE TECNOLOGIAS E CIÊNCIAS</w:t>
            </w:r>
          </w:p>
        </w:sdtContent>
      </w:sdt>
      <w:sdt>
        <w:sdtPr>
          <w:rPr>
            <w:rFonts w:eastAsia="Times New Roman" w:cs="Arial"/>
            <w:caps/>
            <w:sz w:val="16"/>
            <w:szCs w:val="14"/>
            <w14:ligatures w14:val="none"/>
          </w:rPr>
          <w:alias w:val="Company Address"/>
          <w:tag w:val=""/>
          <w:id w:val="1152333747"/>
          <w:placeholder>
            <w:docPart w:val="053C827AE19946339D0A019153BE68F5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p w14:paraId="1AEAE63C" w14:textId="77777777" w:rsidR="00A506E3" w:rsidRPr="00DF1EB7" w:rsidRDefault="00B5253A" w:rsidP="00146A17">
            <w:pPr>
              <w:spacing w:after="0"/>
              <w:jc w:val="center"/>
              <w:rPr>
                <w:b/>
                <w:bCs/>
                <w:sz w:val="16"/>
                <w:szCs w:val="14"/>
              </w:rPr>
            </w:pPr>
            <w:r w:rsidRPr="00B5253A">
              <w:rPr>
                <w:rFonts w:eastAsia="Times New Roman" w:cs="Arial"/>
                <w:caps/>
                <w:sz w:val="16"/>
                <w:szCs w:val="14"/>
                <w14:ligatures w14:val="none"/>
              </w:rPr>
              <w:t>AV. Luanda Sul, Rua Lateral Via S10, Talatona – Município do Belas – Luanda/Angola</w:t>
            </w:r>
          </w:p>
        </w:sdtContent>
      </w:sdt>
      <w:p w14:paraId="408F44AB" w14:textId="77777777" w:rsidR="00EC5621" w:rsidRPr="00B5253A" w:rsidRDefault="00A506E3" w:rsidP="00146A17">
        <w:pPr>
          <w:pStyle w:val="Footer"/>
          <w:jc w:val="center"/>
          <w:rPr>
            <w:sz w:val="16"/>
            <w:szCs w:val="14"/>
            <w:lang w:val="pt-BR"/>
          </w:rPr>
        </w:pPr>
        <w:r w:rsidRPr="00B5253A">
          <w:rPr>
            <w:sz w:val="16"/>
            <w:szCs w:val="14"/>
            <w:lang w:val="pt-BR"/>
          </w:rPr>
          <w:t xml:space="preserve">Telefones: </w:t>
        </w:r>
        <w:sdt>
          <w:sdtPr>
            <w:rPr>
              <w:rFonts w:eastAsia="Times New Roman" w:cs="Arial"/>
              <w:caps/>
              <w:sz w:val="16"/>
              <w:szCs w:val="14"/>
              <w14:ligatures w14:val="none"/>
            </w:rPr>
            <w:alias w:val="Company Phone"/>
            <w:tag w:val=""/>
            <w:id w:val="-930656454"/>
            <w:placeholder>
              <w:docPart w:val="C5B1542374B94F3EB5BD5F65CFD235D7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Content>
            <w:r w:rsidR="00B5253A" w:rsidRPr="00B5253A">
              <w:rPr>
                <w:rFonts w:eastAsia="Times New Roman" w:cs="Arial"/>
                <w:caps/>
                <w:sz w:val="16"/>
                <w:szCs w:val="14"/>
                <w14:ligatures w14:val="none"/>
              </w:rPr>
              <w:t>+244 226 430 334/+244 226 430 330</w:t>
            </w:r>
          </w:sdtContent>
        </w:sdt>
        <w:r w:rsidRPr="00B5253A">
          <w:rPr>
            <w:sz w:val="16"/>
            <w:szCs w:val="14"/>
            <w:lang w:val="pt-BR"/>
          </w:rPr>
          <w:t xml:space="preserve"> – Email: </w:t>
        </w:r>
        <w:sdt>
          <w:sdtPr>
            <w:rPr>
              <w:rFonts w:eastAsia="Times New Roman" w:cs="Arial"/>
              <w:caps/>
              <w:sz w:val="16"/>
              <w:szCs w:val="14"/>
              <w:lang w:val="pt-BR"/>
              <w14:ligatures w14:val="none"/>
            </w:rPr>
            <w:alias w:val="Company E-mail"/>
            <w:tag w:val=""/>
            <w:id w:val="1829169146"/>
            <w:placeholder>
              <w:docPart w:val="B4E4130F954B4DF5808BEECBA9CBE6DF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Content>
            <w:r w:rsidR="00B5253A" w:rsidRPr="00B5253A">
              <w:rPr>
                <w:rFonts w:eastAsia="Times New Roman" w:cs="Arial"/>
                <w:sz w:val="16"/>
                <w:szCs w:val="14"/>
                <w:lang w:val="pt-BR"/>
                <w14:ligatures w14:val="none"/>
              </w:rPr>
              <w:t>geral@isptec.co.ao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F8C94" w14:textId="77777777" w:rsidR="00221E9B" w:rsidRDefault="00221E9B" w:rsidP="00CB0F85">
      <w:pPr>
        <w:spacing w:after="0"/>
      </w:pPr>
      <w:r>
        <w:separator/>
      </w:r>
    </w:p>
  </w:footnote>
  <w:footnote w:type="continuationSeparator" w:id="0">
    <w:p w14:paraId="7B30748D" w14:textId="77777777" w:rsidR="00221E9B" w:rsidRDefault="00221E9B" w:rsidP="00CB0F85">
      <w:pPr>
        <w:spacing w:after="0"/>
      </w:pPr>
      <w:r>
        <w:continuationSeparator/>
      </w:r>
    </w:p>
  </w:footnote>
  <w:footnote w:type="continuationNotice" w:id="1">
    <w:p w14:paraId="0EC85580" w14:textId="77777777" w:rsidR="00221E9B" w:rsidRDefault="00221E9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FBE984B" w14:paraId="4BD3013D" w14:textId="77777777" w:rsidTr="4FBE984B">
      <w:trPr>
        <w:trHeight w:val="300"/>
      </w:trPr>
      <w:tc>
        <w:tcPr>
          <w:tcW w:w="3020" w:type="dxa"/>
        </w:tcPr>
        <w:p w14:paraId="612C05FF" w14:textId="77777777" w:rsidR="4FBE984B" w:rsidRDefault="4FBE984B" w:rsidP="4FBE984B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70EEFFF8" w14:textId="77777777" w:rsidR="4FBE984B" w:rsidRDefault="4FBE984B" w:rsidP="4FBE984B">
          <w:pPr>
            <w:pStyle w:val="Header"/>
            <w:jc w:val="center"/>
          </w:pPr>
        </w:p>
      </w:tc>
      <w:tc>
        <w:tcPr>
          <w:tcW w:w="3020" w:type="dxa"/>
        </w:tcPr>
        <w:p w14:paraId="1BDEC25C" w14:textId="77777777" w:rsidR="4FBE984B" w:rsidRDefault="4FBE984B" w:rsidP="4FBE984B">
          <w:pPr>
            <w:pStyle w:val="Header"/>
            <w:ind w:right="-115"/>
            <w:jc w:val="right"/>
          </w:pPr>
        </w:p>
      </w:tc>
    </w:tr>
  </w:tbl>
  <w:p w14:paraId="78E35560" w14:textId="77777777" w:rsidR="00F9229F" w:rsidRDefault="00F922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EA39" w14:textId="77777777" w:rsidR="00295E3C" w:rsidRDefault="00295E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A3E15" w14:textId="77777777" w:rsidR="00DF59F5" w:rsidRDefault="00DF59F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1EBCA" w14:textId="77777777" w:rsidR="00295E3C" w:rsidRDefault="00295E3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49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7229"/>
    </w:tblGrid>
    <w:tr w:rsidR="00A66A1F" w14:paraId="154021D9" w14:textId="77777777" w:rsidTr="00E86A85">
      <w:trPr>
        <w:trHeight w:val="416"/>
      </w:trPr>
      <w:tc>
        <w:tcPr>
          <w:tcW w:w="2269" w:type="dxa"/>
        </w:tcPr>
        <w:p w14:paraId="4224C456" w14:textId="77777777" w:rsidR="00A66A1F" w:rsidRDefault="00A66A1F">
          <w:pPr>
            <w:pStyle w:val="Header"/>
          </w:pPr>
          <w:r>
            <w:rPr>
              <w:noProof/>
            </w:rPr>
            <w:drawing>
              <wp:inline distT="0" distB="0" distL="0" distR="0" wp14:anchorId="5E90B691" wp14:editId="70B8B369">
                <wp:extent cx="1050925" cy="430924"/>
                <wp:effectExtent l="0" t="0" r="0" b="7620"/>
                <wp:docPr id="1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987274" name="Imagem 199698727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5247" cy="453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itle"/>
          <w:tag w:val=""/>
          <w:id w:val="173078301"/>
          <w:placeholder>
            <w:docPart w:val="39ED7BA3981B493AA98A54DAA77E22D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229" w:type="dxa"/>
              <w:vAlign w:val="bottom"/>
            </w:tcPr>
            <w:p w14:paraId="178CF282" w14:textId="478D9416" w:rsidR="00A66A1F" w:rsidRPr="00DF59F5" w:rsidRDefault="00FC3A4C" w:rsidP="00DF59F5">
              <w:pPr>
                <w:pStyle w:val="Header"/>
                <w:jc w:val="right"/>
              </w:pPr>
              <w:r>
                <w:t xml:space="preserve">PLATAFORMA </w:t>
              </w:r>
              <w:r>
                <w:t>DE COMUNICAÇÃO</w:t>
              </w:r>
            </w:p>
          </w:tc>
        </w:sdtContent>
      </w:sdt>
    </w:tr>
  </w:tbl>
  <w:p w14:paraId="585F3349" w14:textId="77777777" w:rsidR="00A66A1F" w:rsidRDefault="00A66A1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C7C212" wp14:editId="226D215B">
              <wp:simplePos x="0" y="0"/>
              <wp:positionH relativeFrom="column">
                <wp:posOffset>-53265</wp:posOffset>
              </wp:positionH>
              <wp:positionV relativeFrom="paragraph">
                <wp:posOffset>120164</wp:posOffset>
              </wp:positionV>
              <wp:extent cx="5835500" cy="0"/>
              <wp:effectExtent l="0" t="0" r="0" b="0"/>
              <wp:wrapNone/>
              <wp:docPr id="6" name="Conexão ret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55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246CBA" id="Conexão reta 4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9.45pt" to="455.3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" strokecolor="#ffc000" strokeweight="1.5pt">
              <v:stroke joinstyle="miter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sUjChDEWAKP8b" int2:id="DB0zJIuQ">
      <int2:state int2:value="Rejected" int2:type="AugLoop_Text_Critique"/>
    </int2:textHash>
    <int2:textHash int2:hashCode="ZM6Z4JzTibELRQ" int2:id="cM4dYxH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4778"/>
    <w:multiLevelType w:val="multilevel"/>
    <w:tmpl w:val="FF0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5C36"/>
    <w:multiLevelType w:val="hybridMultilevel"/>
    <w:tmpl w:val="91BE95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C512B"/>
    <w:multiLevelType w:val="multilevel"/>
    <w:tmpl w:val="6D0E4E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C4E5C"/>
    <w:multiLevelType w:val="hybridMultilevel"/>
    <w:tmpl w:val="DC68175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B68AA"/>
    <w:multiLevelType w:val="multilevel"/>
    <w:tmpl w:val="39F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9769B"/>
    <w:multiLevelType w:val="hybridMultilevel"/>
    <w:tmpl w:val="DF3ED78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41EAD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2133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726754E"/>
    <w:multiLevelType w:val="multilevel"/>
    <w:tmpl w:val="296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669B0"/>
    <w:multiLevelType w:val="multilevel"/>
    <w:tmpl w:val="A47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553EE"/>
    <w:multiLevelType w:val="hybridMultilevel"/>
    <w:tmpl w:val="360AA80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341EA"/>
    <w:multiLevelType w:val="hybridMultilevel"/>
    <w:tmpl w:val="EB08465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82C90"/>
    <w:multiLevelType w:val="multilevel"/>
    <w:tmpl w:val="7E2274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3523E45"/>
    <w:multiLevelType w:val="multilevel"/>
    <w:tmpl w:val="604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5670C"/>
    <w:multiLevelType w:val="multilevel"/>
    <w:tmpl w:val="116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E7314"/>
    <w:multiLevelType w:val="multilevel"/>
    <w:tmpl w:val="53B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100482">
    <w:abstractNumId w:val="6"/>
  </w:num>
  <w:num w:numId="2" w16cid:durableId="1194342104">
    <w:abstractNumId w:val="9"/>
  </w:num>
  <w:num w:numId="3" w16cid:durableId="663897129">
    <w:abstractNumId w:val="4"/>
  </w:num>
  <w:num w:numId="4" w16cid:durableId="2782532">
    <w:abstractNumId w:val="12"/>
  </w:num>
  <w:num w:numId="5" w16cid:durableId="429398389">
    <w:abstractNumId w:val="0"/>
  </w:num>
  <w:num w:numId="6" w16cid:durableId="836195305">
    <w:abstractNumId w:val="10"/>
  </w:num>
  <w:num w:numId="7" w16cid:durableId="1751074571">
    <w:abstractNumId w:val="5"/>
  </w:num>
  <w:num w:numId="8" w16cid:durableId="1307927452">
    <w:abstractNumId w:val="3"/>
  </w:num>
  <w:num w:numId="9" w16cid:durableId="1775175600">
    <w:abstractNumId w:val="1"/>
  </w:num>
  <w:num w:numId="10" w16cid:durableId="465515978">
    <w:abstractNumId w:val="13"/>
  </w:num>
  <w:num w:numId="11" w16cid:durableId="602957539">
    <w:abstractNumId w:val="7"/>
  </w:num>
  <w:num w:numId="12" w16cid:durableId="223178203">
    <w:abstractNumId w:val="14"/>
  </w:num>
  <w:num w:numId="13" w16cid:durableId="1734738712">
    <w:abstractNumId w:val="8"/>
  </w:num>
  <w:num w:numId="14" w16cid:durableId="1852985607">
    <w:abstractNumId w:val="2"/>
  </w:num>
  <w:num w:numId="15" w16cid:durableId="2046371428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A1"/>
    <w:rsid w:val="00001B1A"/>
    <w:rsid w:val="0000383B"/>
    <w:rsid w:val="00003A9B"/>
    <w:rsid w:val="000060EF"/>
    <w:rsid w:val="000116BB"/>
    <w:rsid w:val="00011923"/>
    <w:rsid w:val="000121D6"/>
    <w:rsid w:val="00020081"/>
    <w:rsid w:val="00025F2D"/>
    <w:rsid w:val="000274CA"/>
    <w:rsid w:val="00033FAE"/>
    <w:rsid w:val="00036500"/>
    <w:rsid w:val="0004002B"/>
    <w:rsid w:val="000423B4"/>
    <w:rsid w:val="000439D1"/>
    <w:rsid w:val="000443F8"/>
    <w:rsid w:val="000451E3"/>
    <w:rsid w:val="00052F4C"/>
    <w:rsid w:val="00055690"/>
    <w:rsid w:val="0006126E"/>
    <w:rsid w:val="00062C0E"/>
    <w:rsid w:val="00064ADE"/>
    <w:rsid w:val="000716FB"/>
    <w:rsid w:val="00072CAE"/>
    <w:rsid w:val="000747B5"/>
    <w:rsid w:val="000779F2"/>
    <w:rsid w:val="00087CF3"/>
    <w:rsid w:val="00096218"/>
    <w:rsid w:val="000A0EAD"/>
    <w:rsid w:val="000A25B5"/>
    <w:rsid w:val="000A743D"/>
    <w:rsid w:val="000B374F"/>
    <w:rsid w:val="000B610C"/>
    <w:rsid w:val="000B6D17"/>
    <w:rsid w:val="000C3838"/>
    <w:rsid w:val="000C60DF"/>
    <w:rsid w:val="000D260D"/>
    <w:rsid w:val="000D2FFF"/>
    <w:rsid w:val="000D3DFF"/>
    <w:rsid w:val="000D6507"/>
    <w:rsid w:val="000D6FC1"/>
    <w:rsid w:val="000D7D1B"/>
    <w:rsid w:val="000E3734"/>
    <w:rsid w:val="000E6A1E"/>
    <w:rsid w:val="000E74B0"/>
    <w:rsid w:val="000F2D98"/>
    <w:rsid w:val="000F3A55"/>
    <w:rsid w:val="000F73C9"/>
    <w:rsid w:val="001046C1"/>
    <w:rsid w:val="0010682B"/>
    <w:rsid w:val="00107B08"/>
    <w:rsid w:val="00110AFF"/>
    <w:rsid w:val="00111130"/>
    <w:rsid w:val="00111507"/>
    <w:rsid w:val="00112043"/>
    <w:rsid w:val="00112C18"/>
    <w:rsid w:val="0012323F"/>
    <w:rsid w:val="00124379"/>
    <w:rsid w:val="0012470F"/>
    <w:rsid w:val="00131AB6"/>
    <w:rsid w:val="00133473"/>
    <w:rsid w:val="00135202"/>
    <w:rsid w:val="001354B2"/>
    <w:rsid w:val="00137280"/>
    <w:rsid w:val="00140BEB"/>
    <w:rsid w:val="0014185E"/>
    <w:rsid w:val="00143154"/>
    <w:rsid w:val="001453D9"/>
    <w:rsid w:val="00146A17"/>
    <w:rsid w:val="00146E45"/>
    <w:rsid w:val="00150037"/>
    <w:rsid w:val="00160923"/>
    <w:rsid w:val="00160E71"/>
    <w:rsid w:val="001615AF"/>
    <w:rsid w:val="001624E2"/>
    <w:rsid w:val="00162E04"/>
    <w:rsid w:val="00170BBD"/>
    <w:rsid w:val="0017291F"/>
    <w:rsid w:val="0017307E"/>
    <w:rsid w:val="001739DA"/>
    <w:rsid w:val="00174D9B"/>
    <w:rsid w:val="001768AB"/>
    <w:rsid w:val="00190852"/>
    <w:rsid w:val="00190E22"/>
    <w:rsid w:val="00195DC5"/>
    <w:rsid w:val="001976F9"/>
    <w:rsid w:val="001A4D83"/>
    <w:rsid w:val="001A69D8"/>
    <w:rsid w:val="001A6B57"/>
    <w:rsid w:val="001A6BEE"/>
    <w:rsid w:val="001A7A36"/>
    <w:rsid w:val="001A7FBC"/>
    <w:rsid w:val="001B3B17"/>
    <w:rsid w:val="001B4D18"/>
    <w:rsid w:val="001C073D"/>
    <w:rsid w:val="001C2700"/>
    <w:rsid w:val="001C2E1E"/>
    <w:rsid w:val="001C370C"/>
    <w:rsid w:val="001C3D4A"/>
    <w:rsid w:val="001C73AE"/>
    <w:rsid w:val="001C76F2"/>
    <w:rsid w:val="001D2AD2"/>
    <w:rsid w:val="001D3B2C"/>
    <w:rsid w:val="001D47C4"/>
    <w:rsid w:val="001D5548"/>
    <w:rsid w:val="001E0807"/>
    <w:rsid w:val="001E4398"/>
    <w:rsid w:val="001E6408"/>
    <w:rsid w:val="001E6895"/>
    <w:rsid w:val="001E6E1A"/>
    <w:rsid w:val="001F4D23"/>
    <w:rsid w:val="001F7813"/>
    <w:rsid w:val="00203C05"/>
    <w:rsid w:val="002059A3"/>
    <w:rsid w:val="002059CA"/>
    <w:rsid w:val="0020688B"/>
    <w:rsid w:val="002068F0"/>
    <w:rsid w:val="002152AB"/>
    <w:rsid w:val="00221CD1"/>
    <w:rsid w:val="00221E9B"/>
    <w:rsid w:val="00222D21"/>
    <w:rsid w:val="002237CB"/>
    <w:rsid w:val="00223805"/>
    <w:rsid w:val="00227D8C"/>
    <w:rsid w:val="00231209"/>
    <w:rsid w:val="00234DB6"/>
    <w:rsid w:val="0024199C"/>
    <w:rsid w:val="00242BD9"/>
    <w:rsid w:val="00244A57"/>
    <w:rsid w:val="00250C99"/>
    <w:rsid w:val="00255E9D"/>
    <w:rsid w:val="00272437"/>
    <w:rsid w:val="00280BCA"/>
    <w:rsid w:val="00287ACE"/>
    <w:rsid w:val="00292C25"/>
    <w:rsid w:val="00293435"/>
    <w:rsid w:val="00295E3C"/>
    <w:rsid w:val="00295FAE"/>
    <w:rsid w:val="002A0830"/>
    <w:rsid w:val="002A1F22"/>
    <w:rsid w:val="002A2328"/>
    <w:rsid w:val="002A241E"/>
    <w:rsid w:val="002A5DFB"/>
    <w:rsid w:val="002A68EC"/>
    <w:rsid w:val="002B0CBE"/>
    <w:rsid w:val="002B1CC0"/>
    <w:rsid w:val="002B2355"/>
    <w:rsid w:val="002B3A18"/>
    <w:rsid w:val="002B4CBC"/>
    <w:rsid w:val="002B603B"/>
    <w:rsid w:val="002B7BF6"/>
    <w:rsid w:val="002C0436"/>
    <w:rsid w:val="002C17C2"/>
    <w:rsid w:val="002C3355"/>
    <w:rsid w:val="002C3502"/>
    <w:rsid w:val="002C4562"/>
    <w:rsid w:val="002C4A31"/>
    <w:rsid w:val="002D05D3"/>
    <w:rsid w:val="002D10BA"/>
    <w:rsid w:val="002D3B00"/>
    <w:rsid w:val="002D5273"/>
    <w:rsid w:val="002E088D"/>
    <w:rsid w:val="002E185D"/>
    <w:rsid w:val="002E255B"/>
    <w:rsid w:val="002E59C4"/>
    <w:rsid w:val="002E7749"/>
    <w:rsid w:val="002F1459"/>
    <w:rsid w:val="00301166"/>
    <w:rsid w:val="003015E8"/>
    <w:rsid w:val="00304087"/>
    <w:rsid w:val="00310326"/>
    <w:rsid w:val="00313654"/>
    <w:rsid w:val="0031571C"/>
    <w:rsid w:val="00320BCD"/>
    <w:rsid w:val="00321F9F"/>
    <w:rsid w:val="00325209"/>
    <w:rsid w:val="00325653"/>
    <w:rsid w:val="00325A20"/>
    <w:rsid w:val="00326070"/>
    <w:rsid w:val="00330BD6"/>
    <w:rsid w:val="00333CE7"/>
    <w:rsid w:val="003400C9"/>
    <w:rsid w:val="00342CC9"/>
    <w:rsid w:val="003431A9"/>
    <w:rsid w:val="00351FDB"/>
    <w:rsid w:val="003525D5"/>
    <w:rsid w:val="00357C93"/>
    <w:rsid w:val="003622D7"/>
    <w:rsid w:val="003656BB"/>
    <w:rsid w:val="003665A8"/>
    <w:rsid w:val="00367EA3"/>
    <w:rsid w:val="0037036D"/>
    <w:rsid w:val="003707B6"/>
    <w:rsid w:val="00371575"/>
    <w:rsid w:val="00380E7E"/>
    <w:rsid w:val="00384863"/>
    <w:rsid w:val="003872CC"/>
    <w:rsid w:val="00390826"/>
    <w:rsid w:val="003925F7"/>
    <w:rsid w:val="0039286D"/>
    <w:rsid w:val="00392E54"/>
    <w:rsid w:val="003930F5"/>
    <w:rsid w:val="003949AC"/>
    <w:rsid w:val="00397EA5"/>
    <w:rsid w:val="003A129C"/>
    <w:rsid w:val="003A1631"/>
    <w:rsid w:val="003B117A"/>
    <w:rsid w:val="003B1D61"/>
    <w:rsid w:val="003B2073"/>
    <w:rsid w:val="003B4235"/>
    <w:rsid w:val="003B4B28"/>
    <w:rsid w:val="003C1139"/>
    <w:rsid w:val="003C29E3"/>
    <w:rsid w:val="003C2CFD"/>
    <w:rsid w:val="003C3748"/>
    <w:rsid w:val="003C6D0C"/>
    <w:rsid w:val="003D00B2"/>
    <w:rsid w:val="003D27FB"/>
    <w:rsid w:val="003D5BB6"/>
    <w:rsid w:val="003D6FDE"/>
    <w:rsid w:val="003E1A71"/>
    <w:rsid w:val="003E31A6"/>
    <w:rsid w:val="003E5441"/>
    <w:rsid w:val="003E544D"/>
    <w:rsid w:val="003E59D0"/>
    <w:rsid w:val="003E6299"/>
    <w:rsid w:val="003F06E7"/>
    <w:rsid w:val="003F2E07"/>
    <w:rsid w:val="003F3D58"/>
    <w:rsid w:val="003F418A"/>
    <w:rsid w:val="003F7863"/>
    <w:rsid w:val="00400146"/>
    <w:rsid w:val="00402BEB"/>
    <w:rsid w:val="00406B8B"/>
    <w:rsid w:val="004075F1"/>
    <w:rsid w:val="00410320"/>
    <w:rsid w:val="00410F82"/>
    <w:rsid w:val="004113D3"/>
    <w:rsid w:val="00411922"/>
    <w:rsid w:val="00412993"/>
    <w:rsid w:val="004130EE"/>
    <w:rsid w:val="004149DC"/>
    <w:rsid w:val="00417B81"/>
    <w:rsid w:val="004261C1"/>
    <w:rsid w:val="00426EF0"/>
    <w:rsid w:val="004274BA"/>
    <w:rsid w:val="0043050B"/>
    <w:rsid w:val="004310C2"/>
    <w:rsid w:val="0043373A"/>
    <w:rsid w:val="00433A8B"/>
    <w:rsid w:val="00433D21"/>
    <w:rsid w:val="00437DF8"/>
    <w:rsid w:val="00441685"/>
    <w:rsid w:val="00441891"/>
    <w:rsid w:val="00442749"/>
    <w:rsid w:val="00450A25"/>
    <w:rsid w:val="004600A3"/>
    <w:rsid w:val="00464ECB"/>
    <w:rsid w:val="00465AA1"/>
    <w:rsid w:val="00467776"/>
    <w:rsid w:val="00470419"/>
    <w:rsid w:val="00472F4F"/>
    <w:rsid w:val="004740E6"/>
    <w:rsid w:val="00476A57"/>
    <w:rsid w:val="00481F7A"/>
    <w:rsid w:val="00491B72"/>
    <w:rsid w:val="00492595"/>
    <w:rsid w:val="00492D29"/>
    <w:rsid w:val="0049664A"/>
    <w:rsid w:val="004969BB"/>
    <w:rsid w:val="004A01D6"/>
    <w:rsid w:val="004A4024"/>
    <w:rsid w:val="004A419E"/>
    <w:rsid w:val="004B3CED"/>
    <w:rsid w:val="004B678A"/>
    <w:rsid w:val="004B6EBD"/>
    <w:rsid w:val="004D2281"/>
    <w:rsid w:val="004D5A8D"/>
    <w:rsid w:val="004D6B27"/>
    <w:rsid w:val="004E2C29"/>
    <w:rsid w:val="004E400D"/>
    <w:rsid w:val="004E529C"/>
    <w:rsid w:val="004F0AC9"/>
    <w:rsid w:val="004F0C35"/>
    <w:rsid w:val="004F1CA0"/>
    <w:rsid w:val="004F39CC"/>
    <w:rsid w:val="005004CD"/>
    <w:rsid w:val="00501965"/>
    <w:rsid w:val="00505137"/>
    <w:rsid w:val="00505CBE"/>
    <w:rsid w:val="0050633D"/>
    <w:rsid w:val="005100E9"/>
    <w:rsid w:val="00511485"/>
    <w:rsid w:val="00514D2F"/>
    <w:rsid w:val="00515BE2"/>
    <w:rsid w:val="00515BF8"/>
    <w:rsid w:val="00516E2B"/>
    <w:rsid w:val="00520A6F"/>
    <w:rsid w:val="005227E3"/>
    <w:rsid w:val="00523D75"/>
    <w:rsid w:val="00531F85"/>
    <w:rsid w:val="005340B1"/>
    <w:rsid w:val="005349DA"/>
    <w:rsid w:val="00537424"/>
    <w:rsid w:val="00541EF7"/>
    <w:rsid w:val="00545567"/>
    <w:rsid w:val="00546656"/>
    <w:rsid w:val="005510CF"/>
    <w:rsid w:val="0055112A"/>
    <w:rsid w:val="00554A86"/>
    <w:rsid w:val="005559B4"/>
    <w:rsid w:val="00557991"/>
    <w:rsid w:val="00561EEA"/>
    <w:rsid w:val="0057022D"/>
    <w:rsid w:val="00574F92"/>
    <w:rsid w:val="0057670F"/>
    <w:rsid w:val="0057725C"/>
    <w:rsid w:val="005842FB"/>
    <w:rsid w:val="00586B96"/>
    <w:rsid w:val="00595C60"/>
    <w:rsid w:val="0059727E"/>
    <w:rsid w:val="005A0996"/>
    <w:rsid w:val="005A14DD"/>
    <w:rsid w:val="005A272A"/>
    <w:rsid w:val="005A356A"/>
    <w:rsid w:val="005A41E6"/>
    <w:rsid w:val="005A479A"/>
    <w:rsid w:val="005A4B5E"/>
    <w:rsid w:val="005A6539"/>
    <w:rsid w:val="005A6ED1"/>
    <w:rsid w:val="005B1F54"/>
    <w:rsid w:val="005B257D"/>
    <w:rsid w:val="005C0742"/>
    <w:rsid w:val="005C1114"/>
    <w:rsid w:val="005C1CFF"/>
    <w:rsid w:val="005C587A"/>
    <w:rsid w:val="005C5E1B"/>
    <w:rsid w:val="005C7385"/>
    <w:rsid w:val="005C7BBC"/>
    <w:rsid w:val="005D5C74"/>
    <w:rsid w:val="005D5E0E"/>
    <w:rsid w:val="005E44FE"/>
    <w:rsid w:val="005E5DA6"/>
    <w:rsid w:val="005F2256"/>
    <w:rsid w:val="005F2356"/>
    <w:rsid w:val="005F2417"/>
    <w:rsid w:val="005F52BE"/>
    <w:rsid w:val="005F5A76"/>
    <w:rsid w:val="005F5F52"/>
    <w:rsid w:val="006019BD"/>
    <w:rsid w:val="0060303B"/>
    <w:rsid w:val="00605818"/>
    <w:rsid w:val="00606F49"/>
    <w:rsid w:val="00606F6B"/>
    <w:rsid w:val="00612216"/>
    <w:rsid w:val="00612C60"/>
    <w:rsid w:val="00614643"/>
    <w:rsid w:val="00615523"/>
    <w:rsid w:val="00623763"/>
    <w:rsid w:val="00630A72"/>
    <w:rsid w:val="00632C82"/>
    <w:rsid w:val="00633615"/>
    <w:rsid w:val="00635FB6"/>
    <w:rsid w:val="00637942"/>
    <w:rsid w:val="00640632"/>
    <w:rsid w:val="00641DE6"/>
    <w:rsid w:val="00646DF3"/>
    <w:rsid w:val="00647164"/>
    <w:rsid w:val="00652DF9"/>
    <w:rsid w:val="00653121"/>
    <w:rsid w:val="0065648D"/>
    <w:rsid w:val="006576A7"/>
    <w:rsid w:val="00657D94"/>
    <w:rsid w:val="00660D0C"/>
    <w:rsid w:val="006613B0"/>
    <w:rsid w:val="00664B14"/>
    <w:rsid w:val="0066757F"/>
    <w:rsid w:val="00672750"/>
    <w:rsid w:val="006734D3"/>
    <w:rsid w:val="00676699"/>
    <w:rsid w:val="0067726C"/>
    <w:rsid w:val="006820C4"/>
    <w:rsid w:val="00682303"/>
    <w:rsid w:val="006838E7"/>
    <w:rsid w:val="006862C5"/>
    <w:rsid w:val="006865CD"/>
    <w:rsid w:val="00686D91"/>
    <w:rsid w:val="00692549"/>
    <w:rsid w:val="00692BF9"/>
    <w:rsid w:val="00692DC7"/>
    <w:rsid w:val="006938CC"/>
    <w:rsid w:val="00694520"/>
    <w:rsid w:val="00696EBF"/>
    <w:rsid w:val="00697ABF"/>
    <w:rsid w:val="006A1164"/>
    <w:rsid w:val="006A1EE3"/>
    <w:rsid w:val="006A5680"/>
    <w:rsid w:val="006A5C53"/>
    <w:rsid w:val="006B168D"/>
    <w:rsid w:val="006B5FB6"/>
    <w:rsid w:val="006B7061"/>
    <w:rsid w:val="006C0AAE"/>
    <w:rsid w:val="006C2A27"/>
    <w:rsid w:val="006C5E6A"/>
    <w:rsid w:val="006C7C72"/>
    <w:rsid w:val="006D489A"/>
    <w:rsid w:val="006D54FA"/>
    <w:rsid w:val="006D5948"/>
    <w:rsid w:val="006D5A18"/>
    <w:rsid w:val="006D70BC"/>
    <w:rsid w:val="006D7FD8"/>
    <w:rsid w:val="006E2076"/>
    <w:rsid w:val="006E2FBC"/>
    <w:rsid w:val="006E4B06"/>
    <w:rsid w:val="006E6C10"/>
    <w:rsid w:val="006E7AC7"/>
    <w:rsid w:val="006F19EF"/>
    <w:rsid w:val="006F30AD"/>
    <w:rsid w:val="006F407F"/>
    <w:rsid w:val="00700816"/>
    <w:rsid w:val="00700C94"/>
    <w:rsid w:val="007039C1"/>
    <w:rsid w:val="00703A41"/>
    <w:rsid w:val="0070461F"/>
    <w:rsid w:val="00704A1E"/>
    <w:rsid w:val="00705797"/>
    <w:rsid w:val="0070692F"/>
    <w:rsid w:val="007126FE"/>
    <w:rsid w:val="0071516C"/>
    <w:rsid w:val="0071538C"/>
    <w:rsid w:val="007173C5"/>
    <w:rsid w:val="00722BB8"/>
    <w:rsid w:val="00727AAC"/>
    <w:rsid w:val="00730CD3"/>
    <w:rsid w:val="00731CD2"/>
    <w:rsid w:val="007321C3"/>
    <w:rsid w:val="00734D67"/>
    <w:rsid w:val="00737232"/>
    <w:rsid w:val="00741C26"/>
    <w:rsid w:val="0074365B"/>
    <w:rsid w:val="00745E40"/>
    <w:rsid w:val="00746078"/>
    <w:rsid w:val="007504A5"/>
    <w:rsid w:val="007507B4"/>
    <w:rsid w:val="00751354"/>
    <w:rsid w:val="00757725"/>
    <w:rsid w:val="007618C6"/>
    <w:rsid w:val="00763684"/>
    <w:rsid w:val="00764518"/>
    <w:rsid w:val="00764A45"/>
    <w:rsid w:val="00765A5D"/>
    <w:rsid w:val="0077223C"/>
    <w:rsid w:val="00772BE5"/>
    <w:rsid w:val="007738B2"/>
    <w:rsid w:val="00777CC9"/>
    <w:rsid w:val="00781BF2"/>
    <w:rsid w:val="00783DC6"/>
    <w:rsid w:val="007855BC"/>
    <w:rsid w:val="00787551"/>
    <w:rsid w:val="007906FA"/>
    <w:rsid w:val="00795585"/>
    <w:rsid w:val="007964BE"/>
    <w:rsid w:val="007977AF"/>
    <w:rsid w:val="00797C3B"/>
    <w:rsid w:val="007A25B4"/>
    <w:rsid w:val="007A4FD2"/>
    <w:rsid w:val="007A63A7"/>
    <w:rsid w:val="007A6E3C"/>
    <w:rsid w:val="007A7D9F"/>
    <w:rsid w:val="007C4F5F"/>
    <w:rsid w:val="007C517F"/>
    <w:rsid w:val="007C6786"/>
    <w:rsid w:val="007C7479"/>
    <w:rsid w:val="007D0F9E"/>
    <w:rsid w:val="007D128C"/>
    <w:rsid w:val="007D26C7"/>
    <w:rsid w:val="007E2C26"/>
    <w:rsid w:val="007F4BC8"/>
    <w:rsid w:val="007F5847"/>
    <w:rsid w:val="007F5E9A"/>
    <w:rsid w:val="007F6331"/>
    <w:rsid w:val="0080517C"/>
    <w:rsid w:val="008057AA"/>
    <w:rsid w:val="00810B5A"/>
    <w:rsid w:val="00817FB6"/>
    <w:rsid w:val="00820522"/>
    <w:rsid w:val="00825A36"/>
    <w:rsid w:val="0082639D"/>
    <w:rsid w:val="00827465"/>
    <w:rsid w:val="00832D13"/>
    <w:rsid w:val="00833AC2"/>
    <w:rsid w:val="00835837"/>
    <w:rsid w:val="00840C99"/>
    <w:rsid w:val="00842075"/>
    <w:rsid w:val="00842D3F"/>
    <w:rsid w:val="00843D6E"/>
    <w:rsid w:val="00844067"/>
    <w:rsid w:val="00844079"/>
    <w:rsid w:val="00845C17"/>
    <w:rsid w:val="0084747B"/>
    <w:rsid w:val="0084788B"/>
    <w:rsid w:val="00850860"/>
    <w:rsid w:val="008536A4"/>
    <w:rsid w:val="008566E8"/>
    <w:rsid w:val="0086217A"/>
    <w:rsid w:val="00862F0A"/>
    <w:rsid w:val="008643BF"/>
    <w:rsid w:val="00865F75"/>
    <w:rsid w:val="008677FF"/>
    <w:rsid w:val="00867E7E"/>
    <w:rsid w:val="008748D1"/>
    <w:rsid w:val="00876376"/>
    <w:rsid w:val="00882B45"/>
    <w:rsid w:val="0088429C"/>
    <w:rsid w:val="008843B9"/>
    <w:rsid w:val="00892133"/>
    <w:rsid w:val="008A3821"/>
    <w:rsid w:val="008A62D6"/>
    <w:rsid w:val="008B1551"/>
    <w:rsid w:val="008B3732"/>
    <w:rsid w:val="008C041C"/>
    <w:rsid w:val="008C328D"/>
    <w:rsid w:val="008C442A"/>
    <w:rsid w:val="008C474A"/>
    <w:rsid w:val="008D02BA"/>
    <w:rsid w:val="008D063E"/>
    <w:rsid w:val="008D5620"/>
    <w:rsid w:val="008D59A7"/>
    <w:rsid w:val="008D5BD0"/>
    <w:rsid w:val="008D5EA4"/>
    <w:rsid w:val="008D7937"/>
    <w:rsid w:val="008F0CAB"/>
    <w:rsid w:val="008F2DF6"/>
    <w:rsid w:val="008F36F8"/>
    <w:rsid w:val="008F3F11"/>
    <w:rsid w:val="00901D39"/>
    <w:rsid w:val="0090299D"/>
    <w:rsid w:val="0090350A"/>
    <w:rsid w:val="00905A73"/>
    <w:rsid w:val="00906FF0"/>
    <w:rsid w:val="00907326"/>
    <w:rsid w:val="0090792F"/>
    <w:rsid w:val="00915086"/>
    <w:rsid w:val="009211C4"/>
    <w:rsid w:val="00923CC7"/>
    <w:rsid w:val="00926C70"/>
    <w:rsid w:val="0093194C"/>
    <w:rsid w:val="00934B61"/>
    <w:rsid w:val="00934BD1"/>
    <w:rsid w:val="00936D60"/>
    <w:rsid w:val="00940F68"/>
    <w:rsid w:val="00941E62"/>
    <w:rsid w:val="0094706C"/>
    <w:rsid w:val="009478D2"/>
    <w:rsid w:val="00950256"/>
    <w:rsid w:val="00951EC3"/>
    <w:rsid w:val="00952430"/>
    <w:rsid w:val="009558DF"/>
    <w:rsid w:val="009619AD"/>
    <w:rsid w:val="009639DD"/>
    <w:rsid w:val="00963E8A"/>
    <w:rsid w:val="009704AE"/>
    <w:rsid w:val="00971940"/>
    <w:rsid w:val="00973CF1"/>
    <w:rsid w:val="0097425A"/>
    <w:rsid w:val="00984B05"/>
    <w:rsid w:val="00985C46"/>
    <w:rsid w:val="00990828"/>
    <w:rsid w:val="00991EDA"/>
    <w:rsid w:val="00992135"/>
    <w:rsid w:val="00996BD5"/>
    <w:rsid w:val="009979E0"/>
    <w:rsid w:val="009A0D4B"/>
    <w:rsid w:val="009B1C62"/>
    <w:rsid w:val="009B4033"/>
    <w:rsid w:val="009B4B77"/>
    <w:rsid w:val="009C3827"/>
    <w:rsid w:val="009D0B90"/>
    <w:rsid w:val="009D2473"/>
    <w:rsid w:val="009D412C"/>
    <w:rsid w:val="009E3A9B"/>
    <w:rsid w:val="009E3D29"/>
    <w:rsid w:val="009E70FE"/>
    <w:rsid w:val="009E7197"/>
    <w:rsid w:val="009E7417"/>
    <w:rsid w:val="009F0DFB"/>
    <w:rsid w:val="009F1020"/>
    <w:rsid w:val="009F27EE"/>
    <w:rsid w:val="009F4434"/>
    <w:rsid w:val="009F66D9"/>
    <w:rsid w:val="009F7FA0"/>
    <w:rsid w:val="00A03E09"/>
    <w:rsid w:val="00A06163"/>
    <w:rsid w:val="00A10421"/>
    <w:rsid w:val="00A10B7C"/>
    <w:rsid w:val="00A14A8D"/>
    <w:rsid w:val="00A17289"/>
    <w:rsid w:val="00A1798D"/>
    <w:rsid w:val="00A17A28"/>
    <w:rsid w:val="00A20AC3"/>
    <w:rsid w:val="00A2152D"/>
    <w:rsid w:val="00A25679"/>
    <w:rsid w:val="00A30736"/>
    <w:rsid w:val="00A364EB"/>
    <w:rsid w:val="00A42C84"/>
    <w:rsid w:val="00A43EAB"/>
    <w:rsid w:val="00A443C7"/>
    <w:rsid w:val="00A44F78"/>
    <w:rsid w:val="00A4665E"/>
    <w:rsid w:val="00A47096"/>
    <w:rsid w:val="00A506E3"/>
    <w:rsid w:val="00A5190B"/>
    <w:rsid w:val="00A51B0D"/>
    <w:rsid w:val="00A52337"/>
    <w:rsid w:val="00A54E0E"/>
    <w:rsid w:val="00A56700"/>
    <w:rsid w:val="00A66A1F"/>
    <w:rsid w:val="00A707A1"/>
    <w:rsid w:val="00A715F8"/>
    <w:rsid w:val="00A72B8B"/>
    <w:rsid w:val="00A7725C"/>
    <w:rsid w:val="00A80786"/>
    <w:rsid w:val="00A80AAD"/>
    <w:rsid w:val="00A849E1"/>
    <w:rsid w:val="00A863E3"/>
    <w:rsid w:val="00A8793A"/>
    <w:rsid w:val="00A917E3"/>
    <w:rsid w:val="00A93027"/>
    <w:rsid w:val="00A931B9"/>
    <w:rsid w:val="00A9486C"/>
    <w:rsid w:val="00A9577B"/>
    <w:rsid w:val="00A95EC9"/>
    <w:rsid w:val="00AA0097"/>
    <w:rsid w:val="00AA198F"/>
    <w:rsid w:val="00AA27C8"/>
    <w:rsid w:val="00AA2E32"/>
    <w:rsid w:val="00AA3002"/>
    <w:rsid w:val="00AA34B7"/>
    <w:rsid w:val="00AA5C59"/>
    <w:rsid w:val="00AB257D"/>
    <w:rsid w:val="00AB2A78"/>
    <w:rsid w:val="00AB373E"/>
    <w:rsid w:val="00AC07F1"/>
    <w:rsid w:val="00AC5FFC"/>
    <w:rsid w:val="00AC7876"/>
    <w:rsid w:val="00AD23CF"/>
    <w:rsid w:val="00AD3E65"/>
    <w:rsid w:val="00AD3E9B"/>
    <w:rsid w:val="00AD4D9E"/>
    <w:rsid w:val="00AD6287"/>
    <w:rsid w:val="00AE1634"/>
    <w:rsid w:val="00AE4432"/>
    <w:rsid w:val="00AF0677"/>
    <w:rsid w:val="00AF1477"/>
    <w:rsid w:val="00B02401"/>
    <w:rsid w:val="00B03921"/>
    <w:rsid w:val="00B03935"/>
    <w:rsid w:val="00B04534"/>
    <w:rsid w:val="00B10FA9"/>
    <w:rsid w:val="00B11552"/>
    <w:rsid w:val="00B12612"/>
    <w:rsid w:val="00B14591"/>
    <w:rsid w:val="00B24947"/>
    <w:rsid w:val="00B26240"/>
    <w:rsid w:val="00B270BC"/>
    <w:rsid w:val="00B33BF2"/>
    <w:rsid w:val="00B3405C"/>
    <w:rsid w:val="00B37F37"/>
    <w:rsid w:val="00B410B3"/>
    <w:rsid w:val="00B45079"/>
    <w:rsid w:val="00B50386"/>
    <w:rsid w:val="00B5108E"/>
    <w:rsid w:val="00B5253A"/>
    <w:rsid w:val="00B54DDB"/>
    <w:rsid w:val="00B57A6B"/>
    <w:rsid w:val="00B6569B"/>
    <w:rsid w:val="00B67AD1"/>
    <w:rsid w:val="00B71257"/>
    <w:rsid w:val="00B7241A"/>
    <w:rsid w:val="00B7466D"/>
    <w:rsid w:val="00B75167"/>
    <w:rsid w:val="00B764BB"/>
    <w:rsid w:val="00B7711A"/>
    <w:rsid w:val="00B8048A"/>
    <w:rsid w:val="00B87223"/>
    <w:rsid w:val="00B912AA"/>
    <w:rsid w:val="00B9254C"/>
    <w:rsid w:val="00B94E04"/>
    <w:rsid w:val="00BA10B5"/>
    <w:rsid w:val="00BA2760"/>
    <w:rsid w:val="00BA7511"/>
    <w:rsid w:val="00BB0A32"/>
    <w:rsid w:val="00BB1267"/>
    <w:rsid w:val="00BB45EB"/>
    <w:rsid w:val="00BB47C4"/>
    <w:rsid w:val="00BB77A9"/>
    <w:rsid w:val="00BB7F51"/>
    <w:rsid w:val="00BC054E"/>
    <w:rsid w:val="00BC0B49"/>
    <w:rsid w:val="00BC45BA"/>
    <w:rsid w:val="00BC6000"/>
    <w:rsid w:val="00BD0570"/>
    <w:rsid w:val="00BD2D64"/>
    <w:rsid w:val="00BD3B7C"/>
    <w:rsid w:val="00BE463D"/>
    <w:rsid w:val="00BE7910"/>
    <w:rsid w:val="00BF01E5"/>
    <w:rsid w:val="00BF0845"/>
    <w:rsid w:val="00BF101C"/>
    <w:rsid w:val="00BF2749"/>
    <w:rsid w:val="00BF367B"/>
    <w:rsid w:val="00BF4037"/>
    <w:rsid w:val="00C03D0B"/>
    <w:rsid w:val="00C1170D"/>
    <w:rsid w:val="00C134ED"/>
    <w:rsid w:val="00C2335C"/>
    <w:rsid w:val="00C241E3"/>
    <w:rsid w:val="00C304A5"/>
    <w:rsid w:val="00C31C3B"/>
    <w:rsid w:val="00C33183"/>
    <w:rsid w:val="00C33A1D"/>
    <w:rsid w:val="00C40870"/>
    <w:rsid w:val="00C422FE"/>
    <w:rsid w:val="00C4239B"/>
    <w:rsid w:val="00C43161"/>
    <w:rsid w:val="00C441D7"/>
    <w:rsid w:val="00C458A4"/>
    <w:rsid w:val="00C46BF2"/>
    <w:rsid w:val="00C555A3"/>
    <w:rsid w:val="00C70064"/>
    <w:rsid w:val="00C72445"/>
    <w:rsid w:val="00C76743"/>
    <w:rsid w:val="00C807E3"/>
    <w:rsid w:val="00C818BD"/>
    <w:rsid w:val="00C8356C"/>
    <w:rsid w:val="00C84797"/>
    <w:rsid w:val="00C93673"/>
    <w:rsid w:val="00C93701"/>
    <w:rsid w:val="00C9395A"/>
    <w:rsid w:val="00CB0F85"/>
    <w:rsid w:val="00CB1D36"/>
    <w:rsid w:val="00CB2170"/>
    <w:rsid w:val="00CB2795"/>
    <w:rsid w:val="00CB5EC7"/>
    <w:rsid w:val="00CB6496"/>
    <w:rsid w:val="00CB71E5"/>
    <w:rsid w:val="00CB7268"/>
    <w:rsid w:val="00CC3252"/>
    <w:rsid w:val="00CC359A"/>
    <w:rsid w:val="00CC59C0"/>
    <w:rsid w:val="00CC64C9"/>
    <w:rsid w:val="00CD28E2"/>
    <w:rsid w:val="00CD414F"/>
    <w:rsid w:val="00CE0BD7"/>
    <w:rsid w:val="00CE2EA0"/>
    <w:rsid w:val="00CE30B2"/>
    <w:rsid w:val="00CE6616"/>
    <w:rsid w:val="00CF3A70"/>
    <w:rsid w:val="00D00AFF"/>
    <w:rsid w:val="00D01C2B"/>
    <w:rsid w:val="00D02665"/>
    <w:rsid w:val="00D03692"/>
    <w:rsid w:val="00D061B9"/>
    <w:rsid w:val="00D07BBC"/>
    <w:rsid w:val="00D10546"/>
    <w:rsid w:val="00D17688"/>
    <w:rsid w:val="00D207E4"/>
    <w:rsid w:val="00D20E7D"/>
    <w:rsid w:val="00D22D99"/>
    <w:rsid w:val="00D23E42"/>
    <w:rsid w:val="00D272CF"/>
    <w:rsid w:val="00D30B2D"/>
    <w:rsid w:val="00D30E0A"/>
    <w:rsid w:val="00D32ACD"/>
    <w:rsid w:val="00D33141"/>
    <w:rsid w:val="00D33D4A"/>
    <w:rsid w:val="00D4526B"/>
    <w:rsid w:val="00D46003"/>
    <w:rsid w:val="00D46E78"/>
    <w:rsid w:val="00D50770"/>
    <w:rsid w:val="00D5132C"/>
    <w:rsid w:val="00D52654"/>
    <w:rsid w:val="00D603DF"/>
    <w:rsid w:val="00D62289"/>
    <w:rsid w:val="00D62533"/>
    <w:rsid w:val="00D71F95"/>
    <w:rsid w:val="00D77725"/>
    <w:rsid w:val="00D81D0A"/>
    <w:rsid w:val="00D82062"/>
    <w:rsid w:val="00D82C83"/>
    <w:rsid w:val="00D840F0"/>
    <w:rsid w:val="00D84333"/>
    <w:rsid w:val="00D851C5"/>
    <w:rsid w:val="00D90830"/>
    <w:rsid w:val="00D95A64"/>
    <w:rsid w:val="00D963B4"/>
    <w:rsid w:val="00DA1DAF"/>
    <w:rsid w:val="00DA21AD"/>
    <w:rsid w:val="00DA2EBC"/>
    <w:rsid w:val="00DB0D9F"/>
    <w:rsid w:val="00DC197C"/>
    <w:rsid w:val="00DC235B"/>
    <w:rsid w:val="00DC538E"/>
    <w:rsid w:val="00DC5B10"/>
    <w:rsid w:val="00DC6160"/>
    <w:rsid w:val="00DD6D26"/>
    <w:rsid w:val="00DE136D"/>
    <w:rsid w:val="00DE3F42"/>
    <w:rsid w:val="00DE61F1"/>
    <w:rsid w:val="00DE64EA"/>
    <w:rsid w:val="00DF1C60"/>
    <w:rsid w:val="00DF1EB7"/>
    <w:rsid w:val="00DF3775"/>
    <w:rsid w:val="00DF59F5"/>
    <w:rsid w:val="00DF66AD"/>
    <w:rsid w:val="00E05044"/>
    <w:rsid w:val="00E10E58"/>
    <w:rsid w:val="00E10EE1"/>
    <w:rsid w:val="00E15BD5"/>
    <w:rsid w:val="00E20965"/>
    <w:rsid w:val="00E26290"/>
    <w:rsid w:val="00E266D9"/>
    <w:rsid w:val="00E30BDB"/>
    <w:rsid w:val="00E3134A"/>
    <w:rsid w:val="00E3208C"/>
    <w:rsid w:val="00E41CAC"/>
    <w:rsid w:val="00E451C1"/>
    <w:rsid w:val="00E5273A"/>
    <w:rsid w:val="00E53A6F"/>
    <w:rsid w:val="00E56CB8"/>
    <w:rsid w:val="00E62CC0"/>
    <w:rsid w:val="00E64743"/>
    <w:rsid w:val="00E666C2"/>
    <w:rsid w:val="00E71114"/>
    <w:rsid w:val="00E71DFC"/>
    <w:rsid w:val="00E72766"/>
    <w:rsid w:val="00E817E1"/>
    <w:rsid w:val="00E81C3B"/>
    <w:rsid w:val="00E82C52"/>
    <w:rsid w:val="00E85A9A"/>
    <w:rsid w:val="00E85F7C"/>
    <w:rsid w:val="00E86A85"/>
    <w:rsid w:val="00E86D8E"/>
    <w:rsid w:val="00E87BB3"/>
    <w:rsid w:val="00E94003"/>
    <w:rsid w:val="00E95A6A"/>
    <w:rsid w:val="00E964BF"/>
    <w:rsid w:val="00E96877"/>
    <w:rsid w:val="00EA0350"/>
    <w:rsid w:val="00EA2257"/>
    <w:rsid w:val="00EA2330"/>
    <w:rsid w:val="00EA3C82"/>
    <w:rsid w:val="00EA5681"/>
    <w:rsid w:val="00EA5D15"/>
    <w:rsid w:val="00EA7DB3"/>
    <w:rsid w:val="00EB3147"/>
    <w:rsid w:val="00EB3E95"/>
    <w:rsid w:val="00EB654A"/>
    <w:rsid w:val="00EC2587"/>
    <w:rsid w:val="00EC5277"/>
    <w:rsid w:val="00EC5621"/>
    <w:rsid w:val="00EC6F78"/>
    <w:rsid w:val="00ED0E58"/>
    <w:rsid w:val="00ED125F"/>
    <w:rsid w:val="00ED2036"/>
    <w:rsid w:val="00ED75C5"/>
    <w:rsid w:val="00EE2B0C"/>
    <w:rsid w:val="00EE3195"/>
    <w:rsid w:val="00EE3D23"/>
    <w:rsid w:val="00EE4056"/>
    <w:rsid w:val="00EE4E7C"/>
    <w:rsid w:val="00EF0A99"/>
    <w:rsid w:val="00EF22CD"/>
    <w:rsid w:val="00EF2FFE"/>
    <w:rsid w:val="00F028E3"/>
    <w:rsid w:val="00F03FA7"/>
    <w:rsid w:val="00F05B70"/>
    <w:rsid w:val="00F07252"/>
    <w:rsid w:val="00F076B9"/>
    <w:rsid w:val="00F10764"/>
    <w:rsid w:val="00F112A3"/>
    <w:rsid w:val="00F112B8"/>
    <w:rsid w:val="00F13BD7"/>
    <w:rsid w:val="00F15873"/>
    <w:rsid w:val="00F16068"/>
    <w:rsid w:val="00F247AC"/>
    <w:rsid w:val="00F27864"/>
    <w:rsid w:val="00F32A54"/>
    <w:rsid w:val="00F34214"/>
    <w:rsid w:val="00F53F9D"/>
    <w:rsid w:val="00F551F9"/>
    <w:rsid w:val="00F5556C"/>
    <w:rsid w:val="00F56DA6"/>
    <w:rsid w:val="00F600CD"/>
    <w:rsid w:val="00F62EA8"/>
    <w:rsid w:val="00F646E7"/>
    <w:rsid w:val="00F66B78"/>
    <w:rsid w:val="00F72F7D"/>
    <w:rsid w:val="00F76388"/>
    <w:rsid w:val="00F77065"/>
    <w:rsid w:val="00F7749D"/>
    <w:rsid w:val="00F77D8B"/>
    <w:rsid w:val="00F81068"/>
    <w:rsid w:val="00F83B24"/>
    <w:rsid w:val="00F85054"/>
    <w:rsid w:val="00F9229F"/>
    <w:rsid w:val="00FA1FE0"/>
    <w:rsid w:val="00FA3C05"/>
    <w:rsid w:val="00FA5B6A"/>
    <w:rsid w:val="00FB1B50"/>
    <w:rsid w:val="00FB40AC"/>
    <w:rsid w:val="00FB5AAD"/>
    <w:rsid w:val="00FC3A4C"/>
    <w:rsid w:val="00FC411B"/>
    <w:rsid w:val="00FC420F"/>
    <w:rsid w:val="00FD4161"/>
    <w:rsid w:val="00FD7500"/>
    <w:rsid w:val="00FE1269"/>
    <w:rsid w:val="00FE1529"/>
    <w:rsid w:val="00FE16D0"/>
    <w:rsid w:val="00FE2B85"/>
    <w:rsid w:val="00FE40C2"/>
    <w:rsid w:val="00FE6615"/>
    <w:rsid w:val="00FF10CC"/>
    <w:rsid w:val="02DC3460"/>
    <w:rsid w:val="05B04539"/>
    <w:rsid w:val="06349CC9"/>
    <w:rsid w:val="0D6252D3"/>
    <w:rsid w:val="108D9136"/>
    <w:rsid w:val="14DE57C6"/>
    <w:rsid w:val="14EFA146"/>
    <w:rsid w:val="19432291"/>
    <w:rsid w:val="1A85254A"/>
    <w:rsid w:val="1ACAE021"/>
    <w:rsid w:val="1B647320"/>
    <w:rsid w:val="1C7D7E10"/>
    <w:rsid w:val="1D11DCA6"/>
    <w:rsid w:val="1F859C75"/>
    <w:rsid w:val="22D417E1"/>
    <w:rsid w:val="245AD486"/>
    <w:rsid w:val="266B333D"/>
    <w:rsid w:val="27D9A3BA"/>
    <w:rsid w:val="2AF52C2C"/>
    <w:rsid w:val="2BC57C4A"/>
    <w:rsid w:val="2CB2A6BD"/>
    <w:rsid w:val="2E14D825"/>
    <w:rsid w:val="2E90EC3A"/>
    <w:rsid w:val="342B3125"/>
    <w:rsid w:val="3583488C"/>
    <w:rsid w:val="35D1FD0E"/>
    <w:rsid w:val="3B67EBBF"/>
    <w:rsid w:val="3F977031"/>
    <w:rsid w:val="3FAC5A3A"/>
    <w:rsid w:val="419F1CA8"/>
    <w:rsid w:val="41ACAFF0"/>
    <w:rsid w:val="41BB1C73"/>
    <w:rsid w:val="42988637"/>
    <w:rsid w:val="45DB5BC0"/>
    <w:rsid w:val="48A999EB"/>
    <w:rsid w:val="4A52805A"/>
    <w:rsid w:val="4FBE984B"/>
    <w:rsid w:val="509314C9"/>
    <w:rsid w:val="52B10780"/>
    <w:rsid w:val="54B8F59F"/>
    <w:rsid w:val="5639F980"/>
    <w:rsid w:val="574EC9AF"/>
    <w:rsid w:val="57E21998"/>
    <w:rsid w:val="58514E30"/>
    <w:rsid w:val="5C7ECB73"/>
    <w:rsid w:val="61F4EA38"/>
    <w:rsid w:val="62144328"/>
    <w:rsid w:val="631DB5E2"/>
    <w:rsid w:val="750CA016"/>
    <w:rsid w:val="7B04D54E"/>
    <w:rsid w:val="7C7A3490"/>
    <w:rsid w:val="7DD933CE"/>
    <w:rsid w:val="7ED1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6208F"/>
  <w15:chartTrackingRefBased/>
  <w15:docId w15:val="{951130A6-4FCE-46E9-8F94-89895CAA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aps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D3F"/>
    <w:pPr>
      <w:spacing w:line="240" w:lineRule="auto"/>
      <w:jc w:val="both"/>
    </w:pPr>
    <w:rPr>
      <w:rFonts w:ascii="Segoe UI" w:hAnsi="Segoe UI"/>
      <w:caps w:val="0"/>
      <w:sz w:val="24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70F"/>
    <w:pPr>
      <w:keepNext/>
      <w:keepLines/>
      <w:numPr>
        <w:numId w:val="1"/>
      </w:numPr>
      <w:spacing w:after="0" w:line="360" w:lineRule="auto"/>
      <w:ind w:left="431" w:hanging="431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50A"/>
    <w:pPr>
      <w:keepNext/>
      <w:keepLines/>
      <w:numPr>
        <w:ilvl w:val="1"/>
        <w:numId w:val="1"/>
      </w:numPr>
      <w:spacing w:before="40" w:after="0" w:line="360" w:lineRule="auto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F49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96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pt-A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96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  <w:lang w:val="pt-A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96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  <w:lang w:val="pt-A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96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lang w:val="pt-A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96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A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96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A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70F"/>
    <w:rPr>
      <w:rFonts w:ascii="Segoe UI" w:eastAsiaTheme="majorEastAsia" w:hAnsi="Segoe UI" w:cstheme="majorBidi"/>
      <w:b/>
      <w:caps w:val="0"/>
      <w:sz w:val="24"/>
      <w:szCs w:val="32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90350A"/>
    <w:rPr>
      <w:rFonts w:ascii="Segoe UI" w:eastAsiaTheme="majorEastAsia" w:hAnsi="Segoe UI" w:cstheme="majorBidi"/>
      <w:caps w:val="0"/>
      <w:sz w:val="24"/>
      <w:szCs w:val="26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D207E4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E4"/>
    <w:rPr>
      <w:rFonts w:ascii="Segoe UI" w:eastAsiaTheme="majorEastAsia" w:hAnsi="Segoe UI" w:cstheme="majorBidi"/>
      <w:b/>
      <w:caps w:val="0"/>
      <w:spacing w:val="-10"/>
      <w:kern w:val="28"/>
      <w:sz w:val="24"/>
      <w:szCs w:val="56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B7241A"/>
    <w:rPr>
      <w:rFonts w:ascii="Segoe UI" w:eastAsiaTheme="majorEastAsia" w:hAnsi="Segoe UI" w:cstheme="majorBidi"/>
      <w:b/>
      <w:caps w:val="0"/>
      <w:sz w:val="24"/>
      <w:szCs w:val="24"/>
      <w:lang w:val="pt-PT"/>
    </w:rPr>
  </w:style>
  <w:style w:type="paragraph" w:customStyle="1" w:styleId="SemPargrafo">
    <w:name w:val="Sem Parágrafo"/>
    <w:basedOn w:val="Normal"/>
    <w:next w:val="Normal"/>
    <w:link w:val="SemPargrafoChar"/>
    <w:qFormat/>
    <w:rsid w:val="00606F49"/>
    <w:pPr>
      <w:jc w:val="left"/>
    </w:pPr>
    <w:rPr>
      <w:bCs/>
    </w:rPr>
  </w:style>
  <w:style w:type="character" w:customStyle="1" w:styleId="SemPargrafoChar">
    <w:name w:val="Sem Parágrafo Char"/>
    <w:basedOn w:val="DefaultParagraphFont"/>
    <w:link w:val="SemPargrafo"/>
    <w:rsid w:val="00606F49"/>
    <w:rPr>
      <w:rFonts w:ascii="Times New Roman" w:hAnsi="Times New Roman"/>
      <w:bCs/>
      <w:sz w:val="24"/>
      <w:lang w:val="pt-AO"/>
    </w:rPr>
  </w:style>
  <w:style w:type="paragraph" w:customStyle="1" w:styleId="Imagem">
    <w:name w:val="Imagem"/>
    <w:basedOn w:val="Normal"/>
    <w:link w:val="ImagemChar"/>
    <w:qFormat/>
    <w:rsid w:val="00606F49"/>
    <w:pPr>
      <w:jc w:val="center"/>
    </w:pPr>
    <w:rPr>
      <w:noProof/>
    </w:rPr>
  </w:style>
  <w:style w:type="character" w:customStyle="1" w:styleId="ImagemChar">
    <w:name w:val="Imagem Char"/>
    <w:basedOn w:val="DefaultParagraphFont"/>
    <w:link w:val="Imagem"/>
    <w:rsid w:val="00606F49"/>
    <w:rPr>
      <w:rFonts w:ascii="Times New Roman" w:hAnsi="Times New Roman"/>
      <w:noProof/>
      <w:sz w:val="24"/>
    </w:rPr>
  </w:style>
  <w:style w:type="paragraph" w:styleId="ListParagraph">
    <w:name w:val="List Paragraph"/>
    <w:basedOn w:val="Normal"/>
    <w:uiPriority w:val="34"/>
    <w:qFormat/>
    <w:rsid w:val="007173C5"/>
    <w:pPr>
      <w:ind w:left="720"/>
      <w:contextualSpacing/>
    </w:pPr>
  </w:style>
  <w:style w:type="table" w:styleId="TableGrid">
    <w:name w:val="Table Grid"/>
    <w:basedOn w:val="TableNormal"/>
    <w:uiPriority w:val="39"/>
    <w:rsid w:val="00CB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0F85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B0F85"/>
    <w:rPr>
      <w:rFonts w:ascii="Segoe UI" w:hAnsi="Segoe UI"/>
      <w:caps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CB0F85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B0F85"/>
    <w:rPr>
      <w:rFonts w:ascii="Segoe UI" w:hAnsi="Segoe UI"/>
      <w:caps w:val="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C374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4B6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34B61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AO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C3748"/>
    <w:pPr>
      <w:spacing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F59F5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F59F5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F59F5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F59F5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F59F5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F59F5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F59F5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PageNumber">
    <w:name w:val="page number"/>
    <w:basedOn w:val="DefaultParagraphFont"/>
    <w:uiPriority w:val="99"/>
    <w:unhideWhenUsed/>
    <w:rsid w:val="00A506E3"/>
  </w:style>
  <w:style w:type="character" w:customStyle="1" w:styleId="Heading4Char">
    <w:name w:val="Heading 4 Char"/>
    <w:basedOn w:val="DefaultParagraphFont"/>
    <w:link w:val="Heading4"/>
    <w:uiPriority w:val="9"/>
    <w:rsid w:val="00501965"/>
    <w:rPr>
      <w:rFonts w:asciiTheme="majorHAnsi" w:eastAsiaTheme="majorEastAsia" w:hAnsiTheme="majorHAnsi" w:cstheme="majorBidi"/>
      <w:i/>
      <w:iCs/>
      <w:caps w:val="0"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965"/>
    <w:rPr>
      <w:rFonts w:asciiTheme="majorHAnsi" w:eastAsiaTheme="majorEastAsia" w:hAnsiTheme="majorHAnsi" w:cstheme="majorBidi"/>
      <w:caps w:val="0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965"/>
    <w:rPr>
      <w:rFonts w:asciiTheme="majorHAnsi" w:eastAsiaTheme="majorEastAsia" w:hAnsiTheme="majorHAnsi" w:cstheme="majorBidi"/>
      <w:caps w:val="0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965"/>
    <w:rPr>
      <w:rFonts w:asciiTheme="majorHAnsi" w:eastAsiaTheme="majorEastAsia" w:hAnsiTheme="majorHAnsi" w:cstheme="majorBidi"/>
      <w:i/>
      <w:iCs/>
      <w:caps w:val="0"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965"/>
    <w:rPr>
      <w:rFonts w:asciiTheme="majorHAnsi" w:eastAsiaTheme="majorEastAsia" w:hAnsiTheme="majorHAnsi" w:cstheme="majorBidi"/>
      <w:caps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965"/>
    <w:rPr>
      <w:rFonts w:asciiTheme="majorHAnsi" w:eastAsiaTheme="majorEastAsia" w:hAnsiTheme="majorHAnsi" w:cstheme="majorBidi"/>
      <w:i/>
      <w:iCs/>
      <w:caps w:val="0"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01965"/>
    <w:pPr>
      <w:spacing w:before="240" w:after="200"/>
      <w:jc w:val="center"/>
    </w:pPr>
    <w:rPr>
      <w:i/>
      <w:iCs/>
      <w:sz w:val="20"/>
      <w:szCs w:val="18"/>
      <w:lang w:val="pt-AO"/>
    </w:rPr>
  </w:style>
  <w:style w:type="character" w:customStyle="1" w:styleId="CaptionChar">
    <w:name w:val="Caption Char"/>
    <w:basedOn w:val="DefaultParagraphFont"/>
    <w:link w:val="Caption"/>
    <w:uiPriority w:val="35"/>
    <w:rsid w:val="00501965"/>
    <w:rPr>
      <w:rFonts w:ascii="Segoe UI" w:hAnsi="Segoe UI"/>
      <w:i/>
      <w:iCs/>
      <w:caps w:val="0"/>
      <w:sz w:val="20"/>
      <w:szCs w:val="18"/>
    </w:rPr>
  </w:style>
  <w:style w:type="table" w:styleId="GridTable4-Accent3">
    <w:name w:val="Grid Table 4 Accent 3"/>
    <w:basedOn w:val="TableNormal"/>
    <w:uiPriority w:val="49"/>
    <w:rsid w:val="0050196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1">
    <w:name w:val="Grid Table 2 Accent 1"/>
    <w:basedOn w:val="TableNormal"/>
    <w:uiPriority w:val="47"/>
    <w:rsid w:val="00FB1B50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660D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PlainTable1">
    <w:name w:val="Plain Table 1"/>
    <w:basedOn w:val="TableNormal"/>
    <w:uiPriority w:val="41"/>
    <w:rsid w:val="00531F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atex-mathml">
    <w:name w:val="katex-mathml"/>
    <w:basedOn w:val="DefaultParagraphFont"/>
    <w:rsid w:val="00D03692"/>
  </w:style>
  <w:style w:type="character" w:customStyle="1" w:styleId="mord">
    <w:name w:val="mord"/>
    <w:basedOn w:val="DefaultParagraphFont"/>
    <w:rsid w:val="00D03692"/>
  </w:style>
  <w:style w:type="character" w:customStyle="1" w:styleId="vlist-s">
    <w:name w:val="vlist-s"/>
    <w:basedOn w:val="DefaultParagraphFont"/>
    <w:rsid w:val="00D03692"/>
  </w:style>
  <w:style w:type="character" w:customStyle="1" w:styleId="mrel">
    <w:name w:val="mrel"/>
    <w:basedOn w:val="DefaultParagraphFont"/>
    <w:rsid w:val="00D03692"/>
  </w:style>
  <w:style w:type="character" w:customStyle="1" w:styleId="mbin">
    <w:name w:val="mbin"/>
    <w:basedOn w:val="DefaultParagraphFont"/>
    <w:rsid w:val="00D03692"/>
  </w:style>
  <w:style w:type="character" w:styleId="PlaceholderText">
    <w:name w:val="Placeholder Text"/>
    <w:basedOn w:val="DefaultParagraphFont"/>
    <w:uiPriority w:val="99"/>
    <w:semiHidden/>
    <w:rsid w:val="00D03692"/>
    <w:rPr>
      <w:color w:val="666666"/>
    </w:rPr>
  </w:style>
  <w:style w:type="table" w:styleId="PlainTable4">
    <w:name w:val="Plain Table 4"/>
    <w:basedOn w:val="TableNormal"/>
    <w:uiPriority w:val="44"/>
    <w:rsid w:val="00833A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33A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33A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33A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mspace">
    <w:name w:val="mspace"/>
    <w:basedOn w:val="DefaultParagraphFont"/>
    <w:rsid w:val="00124379"/>
  </w:style>
  <w:style w:type="character" w:customStyle="1" w:styleId="mpunct">
    <w:name w:val="mpunct"/>
    <w:basedOn w:val="DefaultParagraphFont"/>
    <w:rsid w:val="00BD3B7C"/>
  </w:style>
  <w:style w:type="table" w:styleId="GridTable1Light-Accent3">
    <w:name w:val="Grid Table 1 Light Accent 3"/>
    <w:basedOn w:val="TableNormal"/>
    <w:uiPriority w:val="46"/>
    <w:rsid w:val="0054556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351FD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val="pt-AO" w:eastAsia="pt-AO"/>
      <w14:ligatures w14:val="none"/>
    </w:rPr>
  </w:style>
  <w:style w:type="character" w:styleId="Strong">
    <w:name w:val="Strong"/>
    <w:basedOn w:val="DefaultParagraphFont"/>
    <w:uiPriority w:val="22"/>
    <w:qFormat/>
    <w:rsid w:val="00351FDB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653121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95A6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5A6A"/>
    <w:rPr>
      <w:rFonts w:ascii="Segoe UI" w:hAnsi="Segoe UI"/>
      <w:caps w:val="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E95A6A"/>
    <w:rPr>
      <w:vertAlign w:val="superscript"/>
    </w:rPr>
  </w:style>
  <w:style w:type="table" w:styleId="GridTable1Light-Accent4">
    <w:name w:val="Grid Table 1 Light Accent 4"/>
    <w:basedOn w:val="TableNormal"/>
    <w:uiPriority w:val="46"/>
    <w:rsid w:val="00DA21AD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5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8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0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7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5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2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6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5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6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microsoft.com/office/2020/10/relationships/intelligence" Target="intelligence2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nuel\Documents\Custom%20Office%20Templates\Relat&#243;rio%20de%20Programa&#231;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9ED7BA3981B493AA98A54DAA77E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CF076-2C04-498A-9FEF-F3BEC5402454}"/>
      </w:docPartPr>
      <w:docPartBody>
        <w:p w:rsidR="00860D19" w:rsidRDefault="00000000">
          <w:pPr>
            <w:pStyle w:val="39ED7BA3981B493AA98A54DAA77E22DA"/>
          </w:pPr>
          <w:r w:rsidRPr="004739CC">
            <w:rPr>
              <w:rStyle w:val="PlaceholderText"/>
            </w:rPr>
            <w:t>[Company]</w:t>
          </w:r>
        </w:p>
      </w:docPartBody>
    </w:docPart>
    <w:docPart>
      <w:docPartPr>
        <w:name w:val="100E13F91FB6410699214FCAE5D26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8B331-3795-49C0-B967-0A6EB5FCE926}"/>
      </w:docPartPr>
      <w:docPartBody>
        <w:p w:rsidR="00860D19" w:rsidRDefault="00000000">
          <w:pPr>
            <w:pStyle w:val="100E13F91FB6410699214FCAE5D263C6"/>
          </w:pPr>
          <w:r w:rsidRPr="004739CC">
            <w:rPr>
              <w:rStyle w:val="PlaceholderText"/>
            </w:rPr>
            <w:t>[Company]</w:t>
          </w:r>
        </w:p>
      </w:docPartBody>
    </w:docPart>
    <w:docPart>
      <w:docPartPr>
        <w:name w:val="053C827AE19946339D0A019153BE6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2BE8F-B347-4264-9489-49C411850E18}"/>
      </w:docPartPr>
      <w:docPartBody>
        <w:p w:rsidR="00860D19" w:rsidRDefault="00000000">
          <w:pPr>
            <w:pStyle w:val="053C827AE19946339D0A019153BE68F5"/>
          </w:pPr>
          <w:r w:rsidRPr="004739CC">
            <w:rPr>
              <w:rStyle w:val="PlaceholderText"/>
            </w:rPr>
            <w:t>[Company Phone]</w:t>
          </w:r>
        </w:p>
      </w:docPartBody>
    </w:docPart>
    <w:docPart>
      <w:docPartPr>
        <w:name w:val="C5B1542374B94F3EB5BD5F65CFD23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9BCBF-B36A-490D-A2E8-72B49C37A6BB}"/>
      </w:docPartPr>
      <w:docPartBody>
        <w:p w:rsidR="00860D19" w:rsidRDefault="00000000">
          <w:pPr>
            <w:pStyle w:val="C5B1542374B94F3EB5BD5F65CFD235D7"/>
          </w:pPr>
          <w:r w:rsidRPr="004739CC">
            <w:rPr>
              <w:rStyle w:val="PlaceholderText"/>
            </w:rPr>
            <w:t>[Company]</w:t>
          </w:r>
        </w:p>
      </w:docPartBody>
    </w:docPart>
    <w:docPart>
      <w:docPartPr>
        <w:name w:val="B4E4130F954B4DF5808BEECBA9CBE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AAB7F-BC94-4613-B861-EE46095B00F4}"/>
      </w:docPartPr>
      <w:docPartBody>
        <w:p w:rsidR="00860D19" w:rsidRDefault="00000000">
          <w:pPr>
            <w:pStyle w:val="B4E4130F954B4DF5808BEECBA9CBE6DF"/>
          </w:pPr>
          <w:r w:rsidRPr="004739CC">
            <w:rPr>
              <w:rStyle w:val="PlaceholderText"/>
            </w:rPr>
            <w:t>[Company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45"/>
    <w:rsid w:val="0008591B"/>
    <w:rsid w:val="0009565B"/>
    <w:rsid w:val="00131E07"/>
    <w:rsid w:val="001A69D8"/>
    <w:rsid w:val="001D5548"/>
    <w:rsid w:val="00304087"/>
    <w:rsid w:val="004149DC"/>
    <w:rsid w:val="0045567F"/>
    <w:rsid w:val="004E2C29"/>
    <w:rsid w:val="00542545"/>
    <w:rsid w:val="0059593C"/>
    <w:rsid w:val="00595E3D"/>
    <w:rsid w:val="006D5948"/>
    <w:rsid w:val="007F494F"/>
    <w:rsid w:val="00852673"/>
    <w:rsid w:val="008553AF"/>
    <w:rsid w:val="00860D19"/>
    <w:rsid w:val="00951EC3"/>
    <w:rsid w:val="00A364EB"/>
    <w:rsid w:val="00BC257D"/>
    <w:rsid w:val="00C422FE"/>
    <w:rsid w:val="00C4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39ED7BA3981B493AA98A54DAA77E22DA">
    <w:name w:val="39ED7BA3981B493AA98A54DAA77E22DA"/>
  </w:style>
  <w:style w:type="paragraph" w:customStyle="1" w:styleId="100E13F91FB6410699214FCAE5D263C6">
    <w:name w:val="100E13F91FB6410699214FCAE5D263C6"/>
  </w:style>
  <w:style w:type="paragraph" w:customStyle="1" w:styleId="053C827AE19946339D0A019153BE68F5">
    <w:name w:val="053C827AE19946339D0A019153BE68F5"/>
  </w:style>
  <w:style w:type="paragraph" w:customStyle="1" w:styleId="C5B1542374B94F3EB5BD5F65CFD235D7">
    <w:name w:val="C5B1542374B94F3EB5BD5F65CFD235D7"/>
  </w:style>
  <w:style w:type="paragraph" w:customStyle="1" w:styleId="B4E4130F954B4DF5808BEECBA9CBE6DF">
    <w:name w:val="B4E4130F954B4DF5808BEECBA9CBE6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AV. Luanda Sul, Rua Lateral Via S10, Talatona – Município do Belas – Luanda/Angola</CompanyAddress>
  <CompanyPhone>+244 226 430 334/+244 226 430 330</CompanyPhone>
  <CompanyFax/>
  <CompanyEmail>geral@isptec.co.ao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85D827-80FB-4D1A-9BB0-B1E70BB4D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de Programação</Template>
  <TotalTime>818</TotalTime>
  <Pages>1</Pages>
  <Words>2095</Words>
  <Characters>11946</Characters>
  <Application>Microsoft Office Word</Application>
  <DocSecurity>0</DocSecurity>
  <Lines>99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PLATAFORMA DE COMUNICAÇÃO</vt:lpstr>
      <vt:lpstr>RESUMO</vt:lpstr>
      <vt:lpstr>LISTA DE FIGURAS</vt:lpstr>
      <vt:lpstr>&lt;SUMÁRIO</vt:lpstr>
      <vt:lpstr>INTRODUÇÃO</vt:lpstr>
      <vt:lpstr>OBJECTIVOS</vt:lpstr>
      <vt:lpstr>    Objectivo Geral</vt:lpstr>
      <vt:lpstr>    Objectivos Específicos</vt:lpstr>
      <vt:lpstr>ANÁLISE DE REQUISITOS</vt:lpstr>
      <vt:lpstr>    Requisitos Funcionais (RF)</vt:lpstr>
      <vt:lpstr>    Requisitos Não-Funcionais (RNF)</vt:lpstr>
      <vt:lpstr>    Regras de Negócio (RN)</vt:lpstr>
      <vt:lpstr>DIAGRAMA DO SISTEMA (UML)</vt:lpstr>
      <vt:lpstr>    Diagrama de Casos de Uso</vt:lpstr>
      <vt:lpstr>METODOLOGIA</vt:lpstr>
      <vt:lpstr>    Divisão de Tarefas e Colaboração</vt:lpstr>
      <vt:lpstr>    Escolha de Estruturas de Dados</vt:lpstr>
      <vt:lpstr>    Uso de Bibliotecas e Ferramentas Extras</vt:lpstr>
      <vt:lpstr>    Decisões de Design e Boas Práticas</vt:lpstr>
      <vt:lpstr>CONCLUSÃO</vt:lpstr>
      <vt:lpstr>BIBLIOGRAFIA</vt:lpstr>
    </vt:vector>
  </TitlesOfParts>
  <Company>INSTITUTO SUPERIOR POLITÉCNICO DE TECNOLOGIAS E CIÊNCIAS</Company>
  <LinksUpToDate>false</LinksUpToDate>
  <CharactersWithSpaces>14013</CharactersWithSpaces>
  <SharedDoc>false</SharedDoc>
  <HyperlinkBase>https://github.com/SW-Wanted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COMUNICAÇÃO</dc:title>
  <dc:subject>Física Geral</dc:subject>
  <dc:creator>EMANUEL CARNEIRO DOS SANTOS</dc:creator>
  <cp:keywords/>
  <dc:description/>
  <cp:lastModifiedBy>Emanuel dos Santos</cp:lastModifiedBy>
  <cp:revision>26</cp:revision>
  <cp:lastPrinted>2025-07-07T22:12:00Z</cp:lastPrinted>
  <dcterms:created xsi:type="dcterms:W3CDTF">2025-07-02T23:00:00Z</dcterms:created>
  <dcterms:modified xsi:type="dcterms:W3CDTF">2025-07-07T22:12:00Z</dcterms:modified>
  <cp:category>Laboratório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lephone number">
    <vt:lpwstr>+244933363523</vt:lpwstr>
  </property>
</Properties>
</file>